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kern w:val="28"/>
        </w:rPr>
        <w:id w:val="-240795504"/>
        <w:docPartObj>
          <w:docPartGallery w:val="Cover Pages"/>
          <w:docPartUnique/>
        </w:docPartObj>
      </w:sdtPr>
      <w:sdtEndPr>
        <w:rPr>
          <w:kern w:val="0"/>
          <w:sz w:val="56"/>
        </w:rPr>
      </w:sdtEndPr>
      <w:sdtContent>
        <w:p w:rsidR="009C0655" w:rsidRDefault="00373128">
          <w:pPr>
            <w:rPr>
              <w:kern w:val="28"/>
            </w:rPr>
          </w:pPr>
          <w:r>
            <w:rPr>
              <w:noProof/>
              <w:lang w:eastAsia="ja-JP"/>
            </w:rPr>
            <mc:AlternateContent>
              <mc:Choice Requires="wps">
                <w:drawing>
                  <wp:anchor distT="0" distB="0" distL="114300" distR="114300" simplePos="0" relativeHeight="251673600" behindDoc="0" locked="0" layoutInCell="1" allowOverlap="1" wp14:editId="5548E1CC">
                    <wp:simplePos x="0" y="0"/>
                    <mc:AlternateContent>
                      <mc:Choice Requires="wp14">
                        <wp:positionH relativeFrom="margin">
                          <wp14:pctPosHOffset>-3500</wp14:pctPosHOffset>
                        </wp:positionH>
                      </mc:Choice>
                      <mc:Fallback>
                        <wp:positionH relativeFrom="page">
                          <wp:posOffset>462280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margin">
                          <wp14:pctPosVOffset>-2500</wp14:pctPosVOffset>
                        </wp:positionV>
                      </mc:Choice>
                      <mc:Fallback>
                        <wp:positionV relativeFrom="page">
                          <wp:posOffset>468630</wp:posOffset>
                        </wp:positionV>
                      </mc:Fallback>
                    </mc:AlternateContent>
                    <wp:extent cx="6720840" cy="3548743"/>
                    <wp:effectExtent l="0" t="0" r="3810" b="0"/>
                    <wp:wrapNone/>
                    <wp:docPr id="2" name="Text Box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720840" cy="3548743"/>
                            </a:xfrm>
                            <a:prstGeom prst="rect">
                              <a:avLst/>
                            </a:prstGeom>
                            <a:blipFill>
                              <a:blip r:embed="rId8"/>
                              <a:stretch>
                                <a:fillRect/>
                              </a:stretch>
                            </a:blipFill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:rsidR="00343EC5" w:rsidRDefault="00343EC5">
                                <w:pPr>
                                  <w:pStyle w:val="Header"/>
                                  <w:tabs>
                                    <w:tab w:val="left" w:pos="6765"/>
                                  </w:tabs>
                                  <w:rPr>
                                    <w:noProof/>
                                  </w:rPr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>
                                      <wp:extent cx="6714325" cy="3668395"/>
                                      <wp:effectExtent l="0" t="0" r="0" b="8255"/>
                                      <wp:docPr id="8" name="Picture 8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8" name="aws_logo_smile_1200x630.png"/>
                                              <pic:cNvPicPr/>
                                            </pic:nvPicPr>
                                            <pic:blipFill>
                                              <a:blip r:embed="rId9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6729660" cy="3676773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105000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26" type="#_x0000_t202" style="position:absolute;margin-left:0;margin-top:0;width:529.2pt;height:279.45pt;z-index:251673600;visibility:visible;mso-wrap-style:square;mso-width-percent:1050;mso-height-percent:0;mso-left-percent:-35;mso-top-percent:-25;mso-wrap-distance-left:9pt;mso-wrap-distance-top:0;mso-wrap-distance-right:9pt;mso-wrap-distance-bottom:0;mso-position-horizontal-relative:margin;mso-position-vertical-relative:margin;mso-width-percent:1050;mso-height-percent:0;mso-left-percent:-35;mso-top-percent:-25;mso-width-relative:margin;mso-height-relative:margin;v-text-anchor:top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" stroked="f" strokeweight=".5pt">
                    <v:fill r:id="rId10" o:title="" recolor="t" rotate="t" type="frame"/>
                    <v:textbox inset="0,0,0,0">
                      <w:txbxContent>
                        <w:p w:rsidR="00343EC5" w:rsidRDefault="00343EC5">
                          <w:pPr>
                            <w:pStyle w:val="Header"/>
                            <w:tabs>
                              <w:tab w:val="left" w:pos="6765"/>
                            </w:tabs>
                            <w:rPr>
                              <w:noProof/>
                            </w:rPr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>
                                <wp:extent cx="6714325" cy="3668395"/>
                                <wp:effectExtent l="0" t="0" r="0" b="8255"/>
                                <wp:docPr id="8" name="Picture 8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8" name="aws_logo_smile_1200x630.png"/>
                                        <pic:cNvPicPr/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6729660" cy="3676773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</w:p>
        <w:p w:rsidR="009C0655" w:rsidRDefault="00001BC0">
          <w:pPr>
            <w:spacing w:line="276" w:lineRule="auto"/>
            <w:rPr>
              <w:rFonts w:asciiTheme="majorHAnsi" w:eastAsiaTheme="majorEastAsia" w:hAnsiTheme="majorHAnsi" w:cstheme="majorBidi"/>
              <w:caps/>
              <w:color w:val="000000" w:themeColor="text1"/>
              <w:spacing w:val="-20"/>
              <w:kern w:val="28"/>
              <w:sz w:val="56"/>
              <w:szCs w:val="52"/>
            </w:rPr>
          </w:pPr>
          <w:r>
            <w:rPr>
              <w:noProof/>
              <w:lang w:eastAsia="ja-JP"/>
            </w:rPr>
            <mc:AlternateContent>
              <mc:Choice Requires="wps">
                <w:drawing>
                  <wp:anchor distT="0" distB="0" distL="114300" distR="114300" simplePos="0" relativeHeight="251669504" behindDoc="0" locked="0" layoutInCell="1" allowOverlap="1" wp14:editId="680B2E44">
                    <wp:simplePos x="0" y="0"/>
                    <wp:positionH relativeFrom="margin">
                      <wp:align>left</wp:align>
                    </wp:positionH>
                    <wp:positionV relativeFrom="margin">
                      <wp:posOffset>3699782</wp:posOffset>
                    </wp:positionV>
                    <wp:extent cx="6085114" cy="2362200"/>
                    <wp:effectExtent l="0" t="0" r="0" b="0"/>
                    <wp:wrapNone/>
                    <wp:docPr id="3" name="Text Box 2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085114" cy="2362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343EC5" w:rsidRPr="00001BC0" w:rsidRDefault="00430DBF">
                                <w:pPr>
                                  <w:pStyle w:val="Title"/>
                                  <w:rPr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szCs w:val="72"/>
                                    </w:rPr>
                                    <w:alias w:val="Title"/>
                                    <w:id w:val="324249323"/>
  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343EC5" w:rsidRPr="00001BC0">
                                      <w:rPr>
                                        <w:szCs w:val="72"/>
                                      </w:rPr>
                                      <w:t>INFO7374 - Digital Marketing and Analytics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vert="horz" wrap="square" lIns="91440" tIns="45720" rIns="91440" bIns="45720" anchor="b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id="Text Box 26" o:spid="_x0000_s1027" type="#_x0000_t202" style="position:absolute;margin-left:0;margin-top:291.3pt;width:479.15pt;height:186pt;z-index:25166950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margin;mso-width-percent:0;mso-height-percent:0;mso-width-relative:margin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" filled="f" stroked="f">
                    <v:textbox>
                      <w:txbxContent>
                        <w:p w:rsidR="00343EC5" w:rsidRPr="00001BC0" w:rsidRDefault="00430DBF">
                          <w:pPr>
                            <w:pStyle w:val="Title"/>
                            <w:rPr>
                              <w:szCs w:val="72"/>
                            </w:rPr>
                          </w:pPr>
                          <w:sdt>
                            <w:sdtPr>
                              <w:rPr>
                                <w:szCs w:val="72"/>
                              </w:rPr>
                              <w:alias w:val="Title"/>
                              <w:id w:val="324249323"/>
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<w:text/>
                            </w:sdtPr>
                            <w:sdtEndPr/>
                            <w:sdtContent>
                              <w:r w:rsidR="00343EC5" w:rsidRPr="00001BC0">
                                <w:rPr>
                                  <w:szCs w:val="72"/>
                                </w:rPr>
                                <w:t>INFO7374 - Digital Marketing and Analytics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>
            <w:rPr>
              <w:noProof/>
              <w:lang w:eastAsia="ja-JP"/>
            </w:rPr>
            <mc:AlternateContent>
              <mc:Choice Requires="wps">
                <w:drawing>
                  <wp:anchor distT="0" distB="0" distL="114300" distR="114300" simplePos="0" relativeHeight="251674624" behindDoc="0" locked="0" layoutInCell="1" allowOverlap="1" wp14:editId="2387022E">
                    <wp:simplePos x="0" y="0"/>
                    <wp:positionH relativeFrom="margin">
                      <wp:align>right</wp:align>
                    </wp:positionH>
                    <wp:positionV relativeFrom="margin">
                      <wp:posOffset>6382839</wp:posOffset>
                    </wp:positionV>
                    <wp:extent cx="6272530" cy="566420"/>
                    <wp:effectExtent l="0" t="0" r="0" b="5080"/>
                    <wp:wrapNone/>
                    <wp:docPr id="1" name="Text Box 1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272530" cy="5664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343EC5" w:rsidRDefault="00430DBF">
                                <w:pPr>
                                  <w:pStyle w:val="Subtitle"/>
                                </w:pPr>
                                <w:sdt>
                                  <w:sdtPr>
                                    <w:alias w:val="Subtitle"/>
                                    <w:id w:val="1122268177"/>
  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343EC5">
                                      <w:t>Assignment 1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98000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id="Text Box 11" o:spid="_x0000_s1028" type="#_x0000_t202" style="position:absolute;margin-left:442.7pt;margin-top:502.6pt;width:493.9pt;height:44.6pt;z-index:251674624;visibility:visible;mso-wrap-style:square;mso-width-percent:980;mso-height-percent:0;mso-wrap-distance-left:9pt;mso-wrap-distance-top:0;mso-wrap-distance-right:9pt;mso-wrap-distance-bottom:0;mso-position-horizontal:right;mso-position-horizontal-relative:margin;mso-position-vertical:absolute;mso-position-vertical-relative:margin;mso-width-percent:98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" filled="f" stroked="f">
                    <v:textbox>
                      <w:txbxContent>
                        <w:p w:rsidR="00343EC5" w:rsidRDefault="00430DBF">
                          <w:pPr>
                            <w:pStyle w:val="Subtitle"/>
                          </w:pPr>
                          <w:sdt>
                            <w:sdtPr>
                              <w:alias w:val="Subtitle"/>
                              <w:id w:val="1122268177"/>
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343EC5">
                                <w:t>Assignment 1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>
            <w:rPr>
              <w:noProof/>
              <w:lang w:eastAsia="ja-JP"/>
            </w:rPr>
            <mc:AlternateContent>
              <mc:Choice Requires="wps">
                <w:drawing>
                  <wp:anchor distT="0" distB="0" distL="114300" distR="114300" simplePos="0" relativeHeight="251668480" behindDoc="0" locked="0" layoutInCell="1" allowOverlap="1" wp14:editId="45663D49">
                    <wp:simplePos x="0" y="0"/>
                    <wp:positionH relativeFrom="margin">
                      <wp:align>left</wp:align>
                    </wp:positionH>
                    <wp:positionV relativeFrom="margin">
                      <wp:posOffset>7269843</wp:posOffset>
                    </wp:positionV>
                    <wp:extent cx="6016625" cy="804545"/>
                    <wp:effectExtent l="0" t="0" r="0" b="0"/>
                    <wp:wrapNone/>
                    <wp:docPr id="16" name="Text Box 2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016625" cy="80454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343EC5" w:rsidRDefault="00343EC5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94000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id="Text Box 24" o:spid="_x0000_s1029" type="#_x0000_t202" style="position:absolute;margin-left:0;margin-top:572.45pt;width:473.75pt;height:63.35pt;z-index:251668480;visibility:visible;mso-wrap-style:square;mso-width-percent:940;mso-height-percent:0;mso-wrap-distance-left:9pt;mso-wrap-distance-top:0;mso-wrap-distance-right:9pt;mso-wrap-distance-bottom:0;mso-position-horizontal:left;mso-position-horizontal-relative:margin;mso-position-vertical:absolute;mso-position-vertical-relative:margin;mso-width-percent:94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" filled="f" stroked="f">
                    <v:textbox>
                      <w:txbxContent>
                        <w:p w:rsidR="00343EC5" w:rsidRDefault="00343EC5"/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 w:rsidR="00C84526">
            <w:rPr>
              <w:noProof/>
              <w:lang w:eastAsia="ja-JP"/>
            </w:rPr>
            <mc:AlternateContent>
              <mc:Choice Requires="wps">
                <w:drawing>
                  <wp:anchor distT="0" distB="0" distL="114300" distR="114300" simplePos="0" relativeHeight="251672576" behindDoc="0" locked="0" layoutInCell="1" allowOverlap="1" wp14:editId="0FFADAC5">
                    <wp:simplePos x="0" y="0"/>
                    <mc:AlternateContent>
                      <mc:Choice Requires="wp14">
                        <wp:positionH relativeFrom="margin">
                          <wp14:pctPosHOffset>101500</wp14:pctPosHOffset>
                        </wp:positionH>
                      </mc:Choice>
                      <mc:Fallback>
                        <wp:positionH relativeFrom="page">
                          <wp:posOffset>7182485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margin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6766560</wp:posOffset>
                        </wp:positionV>
                      </mc:Fallback>
                    </mc:AlternateContent>
                    <wp:extent cx="128270" cy="2823210"/>
                    <wp:effectExtent l="0" t="0" r="0" b="0"/>
                    <wp:wrapNone/>
                    <wp:docPr id="4" name="Rectangle 9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28270" cy="2823210"/>
                            </a:xfrm>
                            <a:prstGeom prst="rect">
                              <a:avLst/>
                            </a:prstGeom>
                            <a:solidFill>
                              <a:schemeClr val="tx2">
                                <a:lumMod val="100000"/>
                                <a:lumOff val="0"/>
                              </a:scheme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2000</wp14:pctWidth>
                    </wp14:sizeRelH>
                    <wp14:sizeRelV relativeFrom="margin">
                      <wp14:pctHeight>32500</wp14:pctHeight>
                    </wp14:sizeRelV>
                  </wp:anchor>
                </w:drawing>
              </mc:Choice>
              <mc:Fallback>
                <w:pict>
                  <v:rect w14:anchorId="08816A4C" id="Rectangle 9" o:spid="_x0000_s1026" style="position:absolute;margin-left:0;margin-top:0;width:10.1pt;height:222.3pt;z-index:251672576;visibility:visible;mso-wrap-style:square;mso-width-percent:20;mso-height-percent:325;mso-left-percent:1015;mso-top-percent:700;mso-wrap-distance-left:9pt;mso-wrap-distance-top:0;mso-wrap-distance-right:9pt;mso-wrap-distance-bottom:0;mso-position-horizontal-relative:margin;mso-position-vertical-relative:margin;mso-width-percent:20;mso-height-percent:325;mso-left-percent:1015;mso-top-percent:7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" fillcolor="#d1282e [3215]" stroked="f">
                    <w10:wrap anchorx="margin" anchory="margin"/>
                  </v:rect>
                </w:pict>
              </mc:Fallback>
            </mc:AlternateContent>
          </w:r>
          <w:r w:rsidR="00C84526">
            <w:rPr>
              <w:noProof/>
              <w:lang w:eastAsia="ja-JP"/>
            </w:rPr>
            <mc:AlternateContent>
              <mc:Choice Requires="wps">
                <w:drawing>
                  <wp:anchor distT="0" distB="0" distL="114300" distR="114300" simplePos="0" relativeHeight="251671552" behindDoc="0" locked="0" layoutInCell="1" allowOverlap="1" wp14:editId="25A778E8">
                    <wp:simplePos x="0" y="0"/>
                    <mc:AlternateContent>
                      <mc:Choice Requires="wp14">
                        <wp:positionH relativeFrom="margin">
                          <wp14:pctPosHOffset>101500</wp14:pctPosHOffset>
                        </wp:positionH>
                      </mc:Choice>
                      <mc:Fallback>
                        <wp:positionH relativeFrom="page">
                          <wp:posOffset>7182485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margin">
                          <wp14:pctPosVOffset>-2500</wp14:pctPosVOffset>
                        </wp:positionV>
                      </mc:Choice>
                      <mc:Fallback>
                        <wp:positionV relativeFrom="page">
                          <wp:posOffset>468630</wp:posOffset>
                        </wp:positionV>
                      </mc:Fallback>
                    </mc:AlternateContent>
                    <wp:extent cx="128270" cy="6297930"/>
                    <wp:effectExtent l="0" t="0" r="0" b="0"/>
                    <wp:wrapNone/>
                    <wp:docPr id="5" name="Rectangle 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28270" cy="6297930"/>
                            </a:xfrm>
                            <a:prstGeom prst="rect">
                              <a:avLst/>
                            </a:prstGeom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2000</wp14:pctWidth>
                    </wp14:sizeRelH>
                    <wp14:sizeRelV relativeFrom="margin">
                      <wp14:pctHeight>72500</wp14:pctHeight>
                    </wp14:sizeRelV>
                  </wp:anchor>
                </w:drawing>
              </mc:Choice>
              <mc:Fallback>
                <w:pict>
                  <v:rect w14:anchorId="1882C248" id="Rectangle 8" o:spid="_x0000_s1026" style="position:absolute;margin-left:0;margin-top:0;width:10.1pt;height:495.9pt;z-index:251671552;visibility:visible;mso-wrap-style:square;mso-width-percent:20;mso-height-percent:725;mso-left-percent:1015;mso-top-percent:-25;mso-wrap-distance-left:9pt;mso-wrap-distance-top:0;mso-wrap-distance-right:9pt;mso-wrap-distance-bottom:0;mso-position-horizontal-relative:margin;mso-position-vertical-relative:margin;mso-width-percent:20;mso-height-percent:725;mso-left-percent:1015;mso-top-percent:-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" fillcolor="black [3213]" stroked="f">
                    <w10:wrap anchorx="margin" anchory="margin"/>
                  </v:rect>
                </w:pict>
              </mc:Fallback>
            </mc:AlternateContent>
          </w:r>
          <w:r w:rsidR="00C84526">
            <w:rPr>
              <w:noProof/>
              <w:lang w:eastAsia="ja-JP"/>
            </w:rPr>
            <mc:AlternateContent>
              <mc:Choice Requires="wps">
                <w:drawing>
                  <wp:anchor distT="0" distB="0" distL="114300" distR="114300" simplePos="0" relativeHeight="251670528" behindDoc="0" locked="0" layoutInCell="1" allowOverlap="1" wp14:editId="24D61EBF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center</wp:align>
                    </wp:positionV>
                    <wp:extent cx="6839585" cy="9121140"/>
                    <wp:effectExtent l="0" t="0" r="9525" b="0"/>
                    <wp:wrapNone/>
                    <wp:docPr id="6" name="Rectangle 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839585" cy="91211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107000</wp14:pctWidth>
                    </wp14:sizeRelH>
                    <wp14:sizeRelV relativeFrom="margin">
                      <wp14:pctHeight>105000</wp14:pctHeight>
                    </wp14:sizeRelV>
                  </wp:anchor>
                </w:drawing>
              </mc:Choice>
              <mc:Fallback>
                <w:pict>
                  <v:rect w14:anchorId="24A2C613" id="Rectangle 4" o:spid="_x0000_s1026" style="position:absolute;margin-left:0;margin-top:0;width:538.55pt;height:718.2pt;z-index:251670528;visibility:visible;mso-wrap-style:square;mso-width-percent:1070;mso-height-percent:1050;mso-wrap-distance-left:9pt;mso-wrap-distance-top:0;mso-wrap-distance-right:9pt;mso-wrap-distance-bottom:0;mso-position-horizontal:center;mso-position-horizontal-relative:margin;mso-position-vertical:center;mso-position-vertical-relative:margin;mso-width-percent:1070;mso-height-percent:105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" filled="f" strokecolor="black [3213]">
                    <w10:wrap anchorx="margin" anchory="margin"/>
                  </v:rect>
                </w:pict>
              </mc:Fallback>
            </mc:AlternateContent>
          </w:r>
          <w:r w:rsidR="00C84526">
            <w:rPr>
              <w:sz w:val="56"/>
            </w:rPr>
            <w:br w:type="page"/>
          </w:r>
        </w:p>
      </w:sdtContent>
    </w:sdt>
    <w:p w:rsidR="00C90CA1" w:rsidRDefault="00C90CA1" w:rsidP="00C90CA1"/>
    <w:p w:rsidR="00C90CA1" w:rsidRPr="007F33C0" w:rsidRDefault="00C90CA1" w:rsidP="00C90CA1">
      <w:pPr>
        <w:rPr>
          <w:b/>
          <w:sz w:val="30"/>
          <w:szCs w:val="30"/>
          <w:u w:val="single"/>
        </w:rPr>
      </w:pPr>
      <w:r w:rsidRPr="007F33C0">
        <w:rPr>
          <w:b/>
          <w:sz w:val="30"/>
          <w:szCs w:val="30"/>
          <w:u w:val="single"/>
        </w:rPr>
        <w:t>Architecture:</w:t>
      </w:r>
    </w:p>
    <w:p w:rsidR="009C0655" w:rsidRDefault="00C90CA1" w:rsidP="00C90CA1">
      <w:r w:rsidRPr="00C90CA1">
        <w:rPr>
          <w:noProof/>
        </w:rPr>
        <w:drawing>
          <wp:inline distT="0" distB="0" distL="0" distR="0" wp14:anchorId="3F06F096" wp14:editId="33098166">
            <wp:extent cx="6400800" cy="28581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CB4" w:rsidRDefault="001D0CB4">
      <w:pPr>
        <w:rPr>
          <w:b/>
          <w:sz w:val="30"/>
          <w:szCs w:val="30"/>
          <w:u w:val="single"/>
        </w:rPr>
      </w:pPr>
      <w:r>
        <w:rPr>
          <w:b/>
          <w:sz w:val="30"/>
          <w:szCs w:val="30"/>
          <w:u w:val="single"/>
        </w:rPr>
        <w:t>Setting up AWS access keys:</w:t>
      </w:r>
    </w:p>
    <w:p w:rsidR="001D0CB4" w:rsidRPr="001D0CB4" w:rsidRDefault="001D0CB4" w:rsidP="001D0CB4">
      <w:pPr>
        <w:pStyle w:val="ListParagraph"/>
        <w:numPr>
          <w:ilvl w:val="0"/>
          <w:numId w:val="7"/>
        </w:numPr>
        <w:rPr>
          <w:b/>
          <w:u w:val="single"/>
        </w:rPr>
      </w:pPr>
      <w:r>
        <w:t>Set up the configuration using the AWS access key and secret access key</w:t>
      </w:r>
    </w:p>
    <w:p w:rsidR="00C304FC" w:rsidRDefault="00C304FC">
      <w:pPr>
        <w:rPr>
          <w:b/>
          <w:sz w:val="30"/>
          <w:szCs w:val="30"/>
          <w:u w:val="single"/>
        </w:rPr>
      </w:pPr>
      <w:r>
        <w:rPr>
          <w:b/>
          <w:noProof/>
          <w:sz w:val="30"/>
          <w:szCs w:val="30"/>
          <w:u w:val="single"/>
        </w:rPr>
        <w:drawing>
          <wp:inline distT="0" distB="0" distL="0" distR="0">
            <wp:extent cx="6400800" cy="1651635"/>
            <wp:effectExtent l="0" t="0" r="0" b="571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0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65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CB4" w:rsidRPr="001D0CB4" w:rsidRDefault="001D0CB4" w:rsidP="001D0CB4">
      <w:pPr>
        <w:pStyle w:val="ListParagraph"/>
        <w:numPr>
          <w:ilvl w:val="0"/>
          <w:numId w:val="7"/>
        </w:numPr>
      </w:pPr>
      <w:r>
        <w:t>Mention the names for the configuration parameters like bucket name, policy name, roles, database names and policies</w:t>
      </w:r>
    </w:p>
    <w:p w:rsidR="00C304FC" w:rsidRDefault="00C304FC">
      <w:pPr>
        <w:rPr>
          <w:b/>
          <w:sz w:val="30"/>
          <w:szCs w:val="30"/>
          <w:u w:val="single"/>
        </w:rPr>
      </w:pPr>
      <w:r>
        <w:rPr>
          <w:b/>
          <w:noProof/>
          <w:sz w:val="30"/>
          <w:szCs w:val="30"/>
          <w:u w:val="single"/>
        </w:rPr>
        <w:lastRenderedPageBreak/>
        <w:drawing>
          <wp:inline distT="0" distB="0" distL="0" distR="0">
            <wp:extent cx="6400800" cy="285940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0.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CA1" w:rsidRDefault="00C90CA1">
      <w:pPr>
        <w:rPr>
          <w:b/>
          <w:sz w:val="30"/>
          <w:szCs w:val="30"/>
          <w:u w:val="single"/>
        </w:rPr>
      </w:pPr>
      <w:r w:rsidRPr="008F5003">
        <w:rPr>
          <w:b/>
          <w:sz w:val="30"/>
          <w:szCs w:val="30"/>
          <w:u w:val="single"/>
        </w:rPr>
        <w:t>AWS S3 Bucket:</w:t>
      </w:r>
    </w:p>
    <w:p w:rsidR="008F5003" w:rsidRPr="008F5003" w:rsidRDefault="008F5003" w:rsidP="008F5003">
      <w:pPr>
        <w:ind w:left="2160" w:firstLine="720"/>
        <w:rPr>
          <w:b/>
          <w:sz w:val="30"/>
          <w:szCs w:val="30"/>
          <w:u w:val="single"/>
        </w:rPr>
      </w:pPr>
      <w:r>
        <w:rPr>
          <w:b/>
          <w:noProof/>
          <w:sz w:val="30"/>
          <w:szCs w:val="30"/>
          <w:u w:val="single"/>
        </w:rPr>
        <w:drawing>
          <wp:inline distT="0" distB="0" distL="0" distR="0">
            <wp:extent cx="2144486" cy="1608365"/>
            <wp:effectExtent l="0" t="0" r="825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mazon s3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3090" cy="162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CA1" w:rsidRDefault="00C90CA1" w:rsidP="00C90CA1">
      <w:pPr>
        <w:pStyle w:val="ListParagraph"/>
        <w:numPr>
          <w:ilvl w:val="0"/>
          <w:numId w:val="1"/>
        </w:numPr>
      </w:pPr>
      <w:r>
        <w:t>To create an S3 Bucket with the help of python script, we require the AWS ACCESS KEY and AWS SECRET ACCESS KEY</w:t>
      </w:r>
    </w:p>
    <w:p w:rsidR="00C90CA1" w:rsidRDefault="00C90CA1" w:rsidP="00C90CA1">
      <w:pPr>
        <w:pStyle w:val="ListParagraph"/>
        <w:numPr>
          <w:ilvl w:val="0"/>
          <w:numId w:val="1"/>
        </w:numPr>
      </w:pPr>
      <w:r>
        <w:t>Provide a relevant name for the bucket.</w:t>
      </w:r>
    </w:p>
    <w:p w:rsidR="006836A8" w:rsidRDefault="008F5003" w:rsidP="008F5003">
      <w:r>
        <w:rPr>
          <w:noProof/>
        </w:rPr>
        <w:drawing>
          <wp:inline distT="0" distB="0" distL="0" distR="0">
            <wp:extent cx="6400800" cy="133921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33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6A8" w:rsidRDefault="008F5003" w:rsidP="008F5003">
      <w:pPr>
        <w:rPr>
          <w:noProof/>
        </w:rPr>
      </w:pPr>
      <w:r>
        <w:rPr>
          <w:noProof/>
        </w:rPr>
        <w:drawing>
          <wp:inline distT="0" distB="0" distL="0" distR="0">
            <wp:extent cx="6400800" cy="55562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.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55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6A8" w:rsidRDefault="00555017" w:rsidP="00555017">
      <w:pPr>
        <w:pStyle w:val="ListParagraph"/>
        <w:numPr>
          <w:ilvl w:val="0"/>
          <w:numId w:val="6"/>
        </w:numPr>
      </w:pPr>
      <w:r>
        <w:t>Go to the AWS console and under S3 services check if the S3 bucket is created.</w:t>
      </w:r>
    </w:p>
    <w:p w:rsidR="008F5003" w:rsidRDefault="008F5003" w:rsidP="008F5003">
      <w:r>
        <w:rPr>
          <w:noProof/>
        </w:rPr>
        <w:lastRenderedPageBreak/>
        <w:drawing>
          <wp:inline distT="0" distB="0" distL="0" distR="0">
            <wp:extent cx="6400800" cy="21336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.2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003" w:rsidRPr="007F33C0" w:rsidRDefault="008F5003" w:rsidP="008F5003">
      <w:pPr>
        <w:rPr>
          <w:b/>
          <w:sz w:val="30"/>
          <w:szCs w:val="30"/>
          <w:u w:val="single"/>
        </w:rPr>
      </w:pPr>
      <w:r w:rsidRPr="007F33C0">
        <w:rPr>
          <w:b/>
          <w:sz w:val="30"/>
          <w:szCs w:val="30"/>
          <w:u w:val="single"/>
        </w:rPr>
        <w:t>IAM:</w:t>
      </w:r>
    </w:p>
    <w:p w:rsidR="008F5003" w:rsidRDefault="008F5003" w:rsidP="008F5003">
      <w:pPr>
        <w:ind w:left="2880" w:firstLine="720"/>
      </w:pPr>
      <w:r>
        <w:rPr>
          <w:noProof/>
        </w:rPr>
        <w:drawing>
          <wp:inline distT="0" distB="0" distL="0" distR="0">
            <wp:extent cx="1546860" cy="1442932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WS IAM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9016" cy="1454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CA1" w:rsidRPr="007F33C0" w:rsidRDefault="00C90CA1" w:rsidP="00C90CA1">
      <w:pPr>
        <w:rPr>
          <w:b/>
          <w:sz w:val="30"/>
          <w:szCs w:val="30"/>
          <w:u w:val="single"/>
        </w:rPr>
      </w:pPr>
      <w:r w:rsidRPr="007F33C0">
        <w:rPr>
          <w:b/>
          <w:sz w:val="30"/>
          <w:szCs w:val="30"/>
          <w:u w:val="single"/>
        </w:rPr>
        <w:t>IAM Policy:</w:t>
      </w:r>
    </w:p>
    <w:p w:rsidR="00C90CA1" w:rsidRDefault="00C90CA1" w:rsidP="00C90CA1">
      <w:pPr>
        <w:pStyle w:val="ListParagraph"/>
        <w:numPr>
          <w:ilvl w:val="0"/>
          <w:numId w:val="2"/>
        </w:numPr>
      </w:pPr>
      <w:r>
        <w:t>Create an IAM policy for architectural access</w:t>
      </w:r>
      <w:r w:rsidR="002B1EE9">
        <w:t xml:space="preserve"> and we can check the IAM policy assigned too</w:t>
      </w:r>
    </w:p>
    <w:p w:rsidR="008F5003" w:rsidRDefault="008F5003" w:rsidP="008F5003">
      <w:r>
        <w:rPr>
          <w:noProof/>
        </w:rPr>
        <w:drawing>
          <wp:inline distT="0" distB="0" distL="0" distR="0">
            <wp:extent cx="6430760" cy="3489960"/>
            <wp:effectExtent l="0" t="0" r="825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4859" cy="349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017" w:rsidRDefault="00555017" w:rsidP="008F5003"/>
    <w:p w:rsidR="00555017" w:rsidRDefault="008F5003" w:rsidP="008F5003">
      <w:r>
        <w:rPr>
          <w:noProof/>
        </w:rPr>
        <w:drawing>
          <wp:inline distT="0" distB="0" distL="0" distR="0">
            <wp:extent cx="6400800" cy="404622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.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017" w:rsidRDefault="00555017" w:rsidP="00555017">
      <w:pPr>
        <w:pStyle w:val="ListParagraph"/>
        <w:numPr>
          <w:ilvl w:val="0"/>
          <w:numId w:val="2"/>
        </w:numPr>
      </w:pPr>
      <w:r>
        <w:t>Check in AWS Console</w:t>
      </w:r>
      <w:r w:rsidR="002B1EE9">
        <w:t xml:space="preserve"> under IAM services if the policy has been created</w:t>
      </w:r>
    </w:p>
    <w:p w:rsidR="008F5003" w:rsidRDefault="008F5003" w:rsidP="008F5003">
      <w:r>
        <w:rPr>
          <w:noProof/>
        </w:rPr>
        <w:drawing>
          <wp:inline distT="0" distB="0" distL="0" distR="0">
            <wp:extent cx="6400800" cy="196723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.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96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EE9" w:rsidRDefault="002B1EE9" w:rsidP="008F5003">
      <w:pPr>
        <w:rPr>
          <w:b/>
          <w:sz w:val="30"/>
          <w:szCs w:val="30"/>
          <w:u w:val="single"/>
        </w:rPr>
      </w:pPr>
    </w:p>
    <w:p w:rsidR="002B1EE9" w:rsidRDefault="002B1EE9" w:rsidP="008F5003">
      <w:pPr>
        <w:rPr>
          <w:b/>
          <w:sz w:val="30"/>
          <w:szCs w:val="30"/>
          <w:u w:val="single"/>
        </w:rPr>
      </w:pPr>
    </w:p>
    <w:p w:rsidR="002B1EE9" w:rsidRDefault="002B1EE9" w:rsidP="008F5003">
      <w:pPr>
        <w:rPr>
          <w:b/>
          <w:sz w:val="30"/>
          <w:szCs w:val="30"/>
          <w:u w:val="single"/>
        </w:rPr>
      </w:pPr>
    </w:p>
    <w:p w:rsidR="002B1EE9" w:rsidRDefault="002B1EE9" w:rsidP="008F5003">
      <w:pPr>
        <w:rPr>
          <w:b/>
          <w:sz w:val="30"/>
          <w:szCs w:val="30"/>
          <w:u w:val="single"/>
        </w:rPr>
      </w:pPr>
    </w:p>
    <w:p w:rsidR="00555017" w:rsidRPr="001D0CB4" w:rsidRDefault="00555017" w:rsidP="008F5003">
      <w:pPr>
        <w:rPr>
          <w:b/>
          <w:sz w:val="30"/>
          <w:szCs w:val="30"/>
          <w:u w:val="single"/>
        </w:rPr>
      </w:pPr>
      <w:r w:rsidRPr="001D0CB4">
        <w:rPr>
          <w:b/>
          <w:sz w:val="30"/>
          <w:szCs w:val="30"/>
          <w:u w:val="single"/>
        </w:rPr>
        <w:lastRenderedPageBreak/>
        <w:t>IAM Role:</w:t>
      </w:r>
    </w:p>
    <w:p w:rsidR="00555017" w:rsidRPr="002B1EE9" w:rsidRDefault="00555017" w:rsidP="002B1EE9">
      <w:pPr>
        <w:pStyle w:val="ListParagraph"/>
        <w:numPr>
          <w:ilvl w:val="0"/>
          <w:numId w:val="2"/>
        </w:numPr>
      </w:pPr>
      <w:r>
        <w:t>Then create an IAM Role</w:t>
      </w:r>
      <w:r w:rsidR="002B1EE9">
        <w:t xml:space="preserve"> which is an AWS firehose service and assign it</w:t>
      </w:r>
    </w:p>
    <w:p w:rsidR="00F46EDA" w:rsidRDefault="00F46EDA" w:rsidP="008F5003">
      <w:r>
        <w:rPr>
          <w:noProof/>
        </w:rPr>
        <w:drawing>
          <wp:inline distT="0" distB="0" distL="0" distR="0">
            <wp:extent cx="6400800" cy="364426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3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EE9" w:rsidRDefault="002B1EE9" w:rsidP="002B1EE9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>Check in the AWS console and confirm if the role has been created</w:t>
      </w:r>
    </w:p>
    <w:p w:rsidR="00F46EDA" w:rsidRDefault="00F46EDA" w:rsidP="008F5003">
      <w:r>
        <w:rPr>
          <w:noProof/>
        </w:rPr>
        <w:drawing>
          <wp:inline distT="0" distB="0" distL="0" distR="0">
            <wp:extent cx="6400800" cy="19812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3.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017" w:rsidRDefault="00555017" w:rsidP="008F5003">
      <w:pPr>
        <w:pStyle w:val="ListParagraph"/>
        <w:numPr>
          <w:ilvl w:val="0"/>
          <w:numId w:val="2"/>
        </w:numPr>
      </w:pPr>
      <w:r>
        <w:t>Now attach the policy to the r</w:t>
      </w:r>
      <w:r w:rsidR="002B1EE9">
        <w:t>ole</w:t>
      </w:r>
    </w:p>
    <w:p w:rsidR="00F46EDA" w:rsidRDefault="00F46EDA" w:rsidP="008F5003">
      <w:r>
        <w:rPr>
          <w:noProof/>
        </w:rPr>
        <w:drawing>
          <wp:inline distT="0" distB="0" distL="0" distR="0">
            <wp:extent cx="6400800" cy="111252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4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017" w:rsidRDefault="00555017" w:rsidP="00C90CA1">
      <w:pPr>
        <w:rPr>
          <w:b/>
          <w:sz w:val="30"/>
          <w:szCs w:val="30"/>
          <w:u w:val="single"/>
        </w:rPr>
      </w:pPr>
    </w:p>
    <w:p w:rsidR="00C90CA1" w:rsidRPr="00555017" w:rsidRDefault="00B049D9" w:rsidP="00C90CA1">
      <w:pPr>
        <w:rPr>
          <w:b/>
          <w:sz w:val="30"/>
          <w:szCs w:val="30"/>
          <w:u w:val="single"/>
        </w:rPr>
      </w:pPr>
      <w:r w:rsidRPr="00555017">
        <w:rPr>
          <w:b/>
          <w:sz w:val="30"/>
          <w:szCs w:val="30"/>
          <w:u w:val="single"/>
        </w:rPr>
        <w:t>AWS</w:t>
      </w:r>
      <w:r w:rsidR="00C90CA1" w:rsidRPr="00555017">
        <w:rPr>
          <w:b/>
          <w:sz w:val="30"/>
          <w:szCs w:val="30"/>
          <w:u w:val="single"/>
        </w:rPr>
        <w:t xml:space="preserve"> </w:t>
      </w:r>
      <w:r w:rsidRPr="00555017">
        <w:rPr>
          <w:b/>
          <w:sz w:val="30"/>
          <w:szCs w:val="30"/>
          <w:u w:val="single"/>
        </w:rPr>
        <w:t>Redshift Cluster:</w:t>
      </w:r>
    </w:p>
    <w:p w:rsidR="00F46EDA" w:rsidRPr="00B049D9" w:rsidRDefault="00F46EDA" w:rsidP="00555017">
      <w:pPr>
        <w:ind w:left="2160" w:firstLine="720"/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>
            <wp:extent cx="2301240" cy="1274357"/>
            <wp:effectExtent l="0" t="0" r="381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redshift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9268" cy="1278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CA1" w:rsidRDefault="00B049D9" w:rsidP="00B049D9">
      <w:pPr>
        <w:pStyle w:val="ListParagraph"/>
        <w:numPr>
          <w:ilvl w:val="0"/>
          <w:numId w:val="3"/>
        </w:numPr>
      </w:pPr>
      <w:r>
        <w:t>Create a Redshift Cluster with the help of the python script using the necessary input parameters like the region name and the access keys</w:t>
      </w:r>
    </w:p>
    <w:p w:rsidR="00B049D9" w:rsidRDefault="00B049D9" w:rsidP="00B049D9">
      <w:pPr>
        <w:pStyle w:val="ListParagraph"/>
        <w:numPr>
          <w:ilvl w:val="0"/>
          <w:numId w:val="3"/>
        </w:numPr>
      </w:pPr>
      <w:r>
        <w:t>Once the cluster is created then describe the cluster to get an endpoint</w:t>
      </w:r>
    </w:p>
    <w:p w:rsidR="00F46EDA" w:rsidRDefault="00F46EDA" w:rsidP="00F46EDA">
      <w:r>
        <w:rPr>
          <w:noProof/>
        </w:rPr>
        <w:drawing>
          <wp:inline distT="0" distB="0" distL="0" distR="0">
            <wp:extent cx="6400800" cy="351218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5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1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233" w:rsidRDefault="006A0233" w:rsidP="006A0233">
      <w:pPr>
        <w:pStyle w:val="ListParagraph"/>
        <w:numPr>
          <w:ilvl w:val="0"/>
          <w:numId w:val="8"/>
        </w:numPr>
        <w:rPr>
          <w:noProof/>
        </w:rPr>
      </w:pPr>
      <w:r>
        <w:rPr>
          <w:noProof/>
        </w:rPr>
        <w:t>It takes a while to create the cluster, as seen in the screenshot below the status us creating</w:t>
      </w:r>
    </w:p>
    <w:p w:rsidR="00F46EDA" w:rsidRDefault="00F46EDA" w:rsidP="00F46EDA">
      <w:r>
        <w:rPr>
          <w:noProof/>
        </w:rPr>
        <w:drawing>
          <wp:inline distT="0" distB="0" distL="0" distR="0">
            <wp:extent cx="6400800" cy="1711325"/>
            <wp:effectExtent l="0" t="0" r="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5.1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71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233" w:rsidRPr="00174C79" w:rsidRDefault="006A0233" w:rsidP="006A0233">
      <w:pPr>
        <w:pStyle w:val="ListParagraph"/>
        <w:numPr>
          <w:ilvl w:val="0"/>
          <w:numId w:val="8"/>
        </w:numPr>
        <w:rPr>
          <w:noProof/>
        </w:rPr>
      </w:pPr>
      <w:r>
        <w:rPr>
          <w:noProof/>
        </w:rPr>
        <w:lastRenderedPageBreak/>
        <w:t xml:space="preserve">Once the AWS Redshift cluster is created </w:t>
      </w:r>
      <w:r w:rsidR="00174C79">
        <w:rPr>
          <w:noProof/>
        </w:rPr>
        <w:t xml:space="preserve">open the cluster and </w:t>
      </w:r>
      <w:r>
        <w:rPr>
          <w:noProof/>
        </w:rPr>
        <w:t xml:space="preserve">we can see in the console that the status is </w:t>
      </w:r>
      <w:r w:rsidRPr="006A0233">
        <w:rPr>
          <w:b/>
          <w:noProof/>
        </w:rPr>
        <w:t>available</w:t>
      </w:r>
      <w:r>
        <w:rPr>
          <w:b/>
          <w:noProof/>
        </w:rPr>
        <w:t xml:space="preserve"> </w:t>
      </w:r>
      <w:r>
        <w:rPr>
          <w:noProof/>
        </w:rPr>
        <w:t xml:space="preserve"> and </w:t>
      </w:r>
      <w:r w:rsidR="00174C79">
        <w:rPr>
          <w:noProof/>
        </w:rPr>
        <w:t xml:space="preserve">the database health is </w:t>
      </w:r>
      <w:r w:rsidR="00174C79" w:rsidRPr="00174C79">
        <w:rPr>
          <w:b/>
          <w:noProof/>
        </w:rPr>
        <w:t>healthy</w:t>
      </w:r>
    </w:p>
    <w:p w:rsidR="00174C79" w:rsidRPr="00174C79" w:rsidRDefault="00174C79" w:rsidP="006A0233">
      <w:pPr>
        <w:pStyle w:val="ListParagraph"/>
        <w:numPr>
          <w:ilvl w:val="0"/>
          <w:numId w:val="8"/>
        </w:numPr>
        <w:rPr>
          <w:noProof/>
        </w:rPr>
      </w:pPr>
      <w:r w:rsidRPr="00174C79">
        <w:rPr>
          <w:noProof/>
        </w:rPr>
        <w:t>We can a</w:t>
      </w:r>
      <w:r>
        <w:rPr>
          <w:noProof/>
        </w:rPr>
        <w:t>lso get the cluster endpoint details here</w:t>
      </w:r>
    </w:p>
    <w:p w:rsidR="00F46EDA" w:rsidRDefault="00F46EDA" w:rsidP="00F46EDA">
      <w:r>
        <w:rPr>
          <w:noProof/>
        </w:rPr>
        <w:drawing>
          <wp:inline distT="0" distB="0" distL="0" distR="0">
            <wp:extent cx="6400800" cy="2437765"/>
            <wp:effectExtent l="0" t="0" r="0" b="6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5.2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EDA" w:rsidRDefault="0083167E" w:rsidP="00F46EDA">
      <w:r>
        <w:rPr>
          <w:noProof/>
        </w:rPr>
        <w:drawing>
          <wp:inline distT="0" distB="0" distL="0" distR="0">
            <wp:extent cx="6400800" cy="2854960"/>
            <wp:effectExtent l="0" t="0" r="0" b="254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6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C79" w:rsidRDefault="00174C79" w:rsidP="00B049D9">
      <w:pPr>
        <w:rPr>
          <w:b/>
          <w:sz w:val="30"/>
          <w:szCs w:val="30"/>
          <w:u w:val="single"/>
        </w:rPr>
      </w:pPr>
    </w:p>
    <w:p w:rsidR="00174C79" w:rsidRDefault="00174C79" w:rsidP="00B049D9">
      <w:pPr>
        <w:rPr>
          <w:b/>
          <w:sz w:val="30"/>
          <w:szCs w:val="30"/>
          <w:u w:val="single"/>
        </w:rPr>
      </w:pPr>
    </w:p>
    <w:p w:rsidR="00174C79" w:rsidRDefault="00174C79" w:rsidP="00B049D9">
      <w:pPr>
        <w:rPr>
          <w:b/>
          <w:sz w:val="30"/>
          <w:szCs w:val="30"/>
          <w:u w:val="single"/>
        </w:rPr>
      </w:pPr>
    </w:p>
    <w:p w:rsidR="00174C79" w:rsidRDefault="00174C79" w:rsidP="00B049D9">
      <w:pPr>
        <w:rPr>
          <w:b/>
          <w:sz w:val="30"/>
          <w:szCs w:val="30"/>
          <w:u w:val="single"/>
        </w:rPr>
      </w:pPr>
    </w:p>
    <w:p w:rsidR="00174C79" w:rsidRDefault="00174C79" w:rsidP="00B049D9">
      <w:pPr>
        <w:rPr>
          <w:b/>
          <w:sz w:val="30"/>
          <w:szCs w:val="30"/>
          <w:u w:val="single"/>
        </w:rPr>
      </w:pPr>
    </w:p>
    <w:p w:rsidR="00174C79" w:rsidRDefault="00174C79" w:rsidP="00B049D9">
      <w:pPr>
        <w:rPr>
          <w:b/>
          <w:sz w:val="30"/>
          <w:szCs w:val="30"/>
          <w:u w:val="single"/>
        </w:rPr>
      </w:pPr>
    </w:p>
    <w:p w:rsidR="00343EC5" w:rsidRPr="00343EC5" w:rsidRDefault="00343EC5" w:rsidP="00343EC5">
      <w:pPr>
        <w:rPr>
          <w:b/>
          <w:sz w:val="30"/>
          <w:szCs w:val="30"/>
          <w:u w:val="single"/>
        </w:rPr>
      </w:pPr>
      <w:r w:rsidRPr="00343EC5">
        <w:rPr>
          <w:b/>
          <w:sz w:val="30"/>
          <w:szCs w:val="30"/>
          <w:u w:val="single"/>
        </w:rPr>
        <w:lastRenderedPageBreak/>
        <w:t>Schema:</w:t>
      </w:r>
    </w:p>
    <w:p w:rsidR="00343EC5" w:rsidRDefault="00343EC5" w:rsidP="00343EC5">
      <w:pPr>
        <w:pStyle w:val="ListParagraph"/>
        <w:numPr>
          <w:ilvl w:val="0"/>
          <w:numId w:val="4"/>
        </w:numPr>
      </w:pPr>
      <w:r>
        <w:t xml:space="preserve">The Schema of our assignment is: </w:t>
      </w:r>
    </w:p>
    <w:p w:rsidR="00343EC5" w:rsidRDefault="00343EC5" w:rsidP="00343EC5">
      <w:pPr>
        <w:pStyle w:val="ListParagraph"/>
      </w:pPr>
    </w:p>
    <w:p w:rsidR="00343EC5" w:rsidRPr="00460E1E" w:rsidRDefault="00343EC5" w:rsidP="00B049D9">
      <w:pPr>
        <w:pStyle w:val="ListParagraph"/>
        <w:numPr>
          <w:ilvl w:val="0"/>
          <w:numId w:val="4"/>
        </w:numPr>
      </w:pPr>
      <w:r>
        <w:t xml:space="preserve">Create </w:t>
      </w:r>
      <w:r w:rsidR="00460E1E">
        <w:t>a database and then create the</w:t>
      </w:r>
      <w:r>
        <w:t xml:space="preserve"> required tables based on the schema</w:t>
      </w:r>
    </w:p>
    <w:p w:rsidR="00B049D9" w:rsidRPr="00555017" w:rsidRDefault="00B049D9" w:rsidP="00B049D9">
      <w:pPr>
        <w:rPr>
          <w:b/>
          <w:sz w:val="30"/>
          <w:szCs w:val="30"/>
          <w:u w:val="single"/>
        </w:rPr>
      </w:pPr>
      <w:r w:rsidRPr="00555017">
        <w:rPr>
          <w:b/>
          <w:sz w:val="30"/>
          <w:szCs w:val="30"/>
          <w:u w:val="single"/>
        </w:rPr>
        <w:t>Database:</w:t>
      </w:r>
    </w:p>
    <w:p w:rsidR="00C90CA1" w:rsidRDefault="000E2922" w:rsidP="000E2922">
      <w:pPr>
        <w:pStyle w:val="ListParagraph"/>
        <w:numPr>
          <w:ilvl w:val="0"/>
          <w:numId w:val="4"/>
        </w:numPr>
      </w:pPr>
      <w:r>
        <w:t>Create a Database</w:t>
      </w:r>
      <w:r w:rsidR="00343EC5">
        <w:t xml:space="preserve"> using the python script below</w:t>
      </w:r>
      <w:r>
        <w:t xml:space="preserve"> </w:t>
      </w:r>
      <w:r w:rsidR="001B7ACB">
        <w:t>in which our cleansed data will be stored</w:t>
      </w:r>
    </w:p>
    <w:p w:rsidR="0083167E" w:rsidRDefault="0083167E" w:rsidP="0083167E">
      <w:r>
        <w:rPr>
          <w:noProof/>
        </w:rPr>
        <w:drawing>
          <wp:inline distT="0" distB="0" distL="0" distR="0">
            <wp:extent cx="6400800" cy="343154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7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E1E" w:rsidRDefault="00460E1E" w:rsidP="00460E1E">
      <w:pPr>
        <w:pStyle w:val="ListParagraph"/>
        <w:numPr>
          <w:ilvl w:val="0"/>
          <w:numId w:val="4"/>
        </w:numPr>
      </w:pPr>
      <w:r>
        <w:t>Now go to AWS Redshift services in the console and under the cluster check if the table is created.</w:t>
      </w:r>
    </w:p>
    <w:p w:rsidR="006552EB" w:rsidRDefault="006552EB" w:rsidP="0083167E">
      <w:r>
        <w:rPr>
          <w:noProof/>
        </w:rPr>
        <w:drawing>
          <wp:inline distT="0" distB="0" distL="0" distR="0">
            <wp:extent cx="6475728" cy="2697480"/>
            <wp:effectExtent l="0" t="0" r="1905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7.1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3478" cy="271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2EB" w:rsidRDefault="006552EB" w:rsidP="001B7ACB">
      <w:pPr>
        <w:rPr>
          <w:b/>
          <w:u w:val="single"/>
        </w:rPr>
      </w:pPr>
    </w:p>
    <w:p w:rsidR="00D83E86" w:rsidRPr="004C64AE" w:rsidRDefault="00D83E86" w:rsidP="00D83E86">
      <w:pPr>
        <w:rPr>
          <w:b/>
          <w:sz w:val="30"/>
          <w:szCs w:val="30"/>
          <w:u w:val="single"/>
        </w:rPr>
      </w:pPr>
      <w:r w:rsidRPr="004C64AE">
        <w:rPr>
          <w:b/>
          <w:sz w:val="30"/>
          <w:szCs w:val="30"/>
          <w:u w:val="single"/>
        </w:rPr>
        <w:t xml:space="preserve">Kinesis </w:t>
      </w:r>
      <w:r w:rsidR="004C64AE" w:rsidRPr="004C64AE">
        <w:rPr>
          <w:b/>
          <w:sz w:val="30"/>
          <w:szCs w:val="30"/>
          <w:u w:val="single"/>
        </w:rPr>
        <w:t xml:space="preserve">Data </w:t>
      </w:r>
      <w:r w:rsidRPr="004C64AE">
        <w:rPr>
          <w:b/>
          <w:sz w:val="30"/>
          <w:szCs w:val="30"/>
          <w:u w:val="single"/>
        </w:rPr>
        <w:t>Stream:</w:t>
      </w:r>
    </w:p>
    <w:p w:rsidR="00D83E86" w:rsidRPr="00D83E86" w:rsidRDefault="00D83E86" w:rsidP="00D83E86">
      <w:pPr>
        <w:pStyle w:val="ListParagraph"/>
        <w:numPr>
          <w:ilvl w:val="0"/>
          <w:numId w:val="5"/>
        </w:numPr>
        <w:rPr>
          <w:b/>
          <w:u w:val="single"/>
        </w:rPr>
      </w:pPr>
      <w:r>
        <w:t xml:space="preserve">Create a Kinesis Data Stream </w:t>
      </w:r>
    </w:p>
    <w:p w:rsidR="00D83E86" w:rsidRDefault="006552EB" w:rsidP="00D83E86">
      <w:pPr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>
            <wp:extent cx="6400800" cy="326644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8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4AE" w:rsidRPr="004C64AE" w:rsidRDefault="004C64AE" w:rsidP="004C64AE">
      <w:pPr>
        <w:pStyle w:val="ListParagraph"/>
        <w:numPr>
          <w:ilvl w:val="0"/>
          <w:numId w:val="5"/>
        </w:numPr>
        <w:rPr>
          <w:noProof/>
        </w:rPr>
      </w:pPr>
      <w:r w:rsidRPr="004C64AE">
        <w:rPr>
          <w:noProof/>
        </w:rPr>
        <w:t>Verif</w:t>
      </w:r>
      <w:r>
        <w:rPr>
          <w:noProof/>
        </w:rPr>
        <w:t>y in the AWS kinesis dashboard services if the data stream is created.</w:t>
      </w:r>
    </w:p>
    <w:p w:rsidR="006552EB" w:rsidRDefault="006552EB" w:rsidP="00D83E86">
      <w:pPr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>
            <wp:extent cx="6400800" cy="320294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8.1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197" w:rsidRDefault="00441197" w:rsidP="00441197"/>
    <w:p w:rsidR="004C64AE" w:rsidRPr="004C64AE" w:rsidRDefault="004C64AE" w:rsidP="004C64AE">
      <w:pPr>
        <w:rPr>
          <w:b/>
          <w:sz w:val="30"/>
          <w:szCs w:val="30"/>
          <w:u w:val="single"/>
        </w:rPr>
      </w:pPr>
      <w:r w:rsidRPr="004C64AE">
        <w:rPr>
          <w:b/>
          <w:sz w:val="30"/>
          <w:szCs w:val="30"/>
          <w:u w:val="single"/>
        </w:rPr>
        <w:lastRenderedPageBreak/>
        <w:t>Kinesis D</w:t>
      </w:r>
      <w:r>
        <w:rPr>
          <w:b/>
          <w:sz w:val="30"/>
          <w:szCs w:val="30"/>
          <w:u w:val="single"/>
        </w:rPr>
        <w:t>elivery</w:t>
      </w:r>
      <w:r w:rsidRPr="004C64AE">
        <w:rPr>
          <w:b/>
          <w:sz w:val="30"/>
          <w:szCs w:val="30"/>
          <w:u w:val="single"/>
        </w:rPr>
        <w:t xml:space="preserve"> Stream:</w:t>
      </w:r>
    </w:p>
    <w:p w:rsidR="004C64AE" w:rsidRDefault="004C64AE" w:rsidP="004C64AE">
      <w:pPr>
        <w:pStyle w:val="ListParagraph"/>
        <w:numPr>
          <w:ilvl w:val="0"/>
          <w:numId w:val="5"/>
        </w:numPr>
      </w:pPr>
      <w:r>
        <w:t>Create a Kinesis Delivery Stream (Firehose) with the help of the python script mentioned below</w:t>
      </w:r>
    </w:p>
    <w:p w:rsidR="00441197" w:rsidRDefault="006552EB" w:rsidP="00441197">
      <w:r>
        <w:rPr>
          <w:noProof/>
        </w:rPr>
        <w:drawing>
          <wp:inline distT="0" distB="0" distL="0" distR="0">
            <wp:extent cx="6400800" cy="474916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9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74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4AE" w:rsidRDefault="004C64AE" w:rsidP="00441197"/>
    <w:p w:rsidR="004C64AE" w:rsidRDefault="004C64AE" w:rsidP="004C64AE">
      <w:pPr>
        <w:rPr>
          <w:b/>
          <w:u w:val="single"/>
        </w:rPr>
      </w:pPr>
      <w:r>
        <w:rPr>
          <w:b/>
          <w:u w:val="single"/>
        </w:rPr>
        <w:t>Data:</w:t>
      </w:r>
    </w:p>
    <w:p w:rsidR="004C64AE" w:rsidRDefault="004C64AE" w:rsidP="004C64AE">
      <w:pPr>
        <w:pStyle w:val="ListParagraph"/>
        <w:numPr>
          <w:ilvl w:val="0"/>
          <w:numId w:val="5"/>
        </w:numPr>
      </w:pPr>
      <w:r>
        <w:t>Now pull in the data into S3 bucket using the kinesis stream</w:t>
      </w:r>
    </w:p>
    <w:p w:rsidR="004C64AE" w:rsidRDefault="004C64AE" w:rsidP="00441197"/>
    <w:p w:rsidR="00C54E5C" w:rsidRDefault="00C54E5C" w:rsidP="00441197">
      <w:pPr>
        <w:rPr>
          <w:b/>
          <w:noProof/>
        </w:rPr>
      </w:pPr>
      <w:r w:rsidRPr="00C54E5C">
        <w:rPr>
          <w:b/>
          <w:noProof/>
        </w:rPr>
        <w:t>S3 USER</w:t>
      </w:r>
      <w:r>
        <w:rPr>
          <w:b/>
          <w:noProof/>
        </w:rPr>
        <w:t xml:space="preserve"> : </w:t>
      </w:r>
    </w:p>
    <w:p w:rsidR="00C54E5C" w:rsidRPr="00C54E5C" w:rsidRDefault="00C54E5C" w:rsidP="00441197">
      <w:pPr>
        <w:rPr>
          <w:noProof/>
        </w:rPr>
      </w:pPr>
      <w:r>
        <w:rPr>
          <w:noProof/>
        </w:rPr>
        <w:t xml:space="preserve"> Create a S3 User and provide the respective permissions for S3, EC2, Redshift and Query editor</w:t>
      </w:r>
    </w:p>
    <w:p w:rsidR="004C64AE" w:rsidRDefault="00C54E5C" w:rsidP="00441197">
      <w:r>
        <w:rPr>
          <w:noProof/>
        </w:rPr>
        <w:drawing>
          <wp:inline distT="0" distB="0" distL="0" distR="0">
            <wp:extent cx="6400800" cy="89598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Capture2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89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4AE" w:rsidRDefault="00C54E5C" w:rsidP="00441197">
      <w:r>
        <w:lastRenderedPageBreak/>
        <w:t>Query editor:</w:t>
      </w:r>
    </w:p>
    <w:p w:rsidR="00C54E5C" w:rsidRDefault="00C54E5C" w:rsidP="00441197"/>
    <w:p w:rsidR="00C54E5C" w:rsidRDefault="00C54E5C" w:rsidP="00441197">
      <w:r>
        <w:rPr>
          <w:noProof/>
        </w:rPr>
        <w:drawing>
          <wp:inline distT="0" distB="0" distL="0" distR="0">
            <wp:extent cx="6400800" cy="318389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Capture1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E5C" w:rsidRDefault="00C54E5C" w:rsidP="00C54E5C">
      <w:r>
        <w:t xml:space="preserve">CREATE TABLE </w:t>
      </w:r>
      <w:proofErr w:type="spellStart"/>
      <w:proofErr w:type="gramStart"/>
      <w:r>
        <w:t>emailcampaign</w:t>
      </w:r>
      <w:proofErr w:type="spellEnd"/>
      <w:r>
        <w:t>(</w:t>
      </w:r>
      <w:proofErr w:type="gramEnd"/>
    </w:p>
    <w:p w:rsidR="00C54E5C" w:rsidRDefault="00C54E5C" w:rsidP="00C54E5C">
      <w:r>
        <w:t>months date not null,</w:t>
      </w:r>
    </w:p>
    <w:p w:rsidR="00C54E5C" w:rsidRDefault="00C54E5C" w:rsidP="00C54E5C">
      <w:r>
        <w:t>leads integer not null,</w:t>
      </w:r>
    </w:p>
    <w:p w:rsidR="00C54E5C" w:rsidRDefault="00C54E5C" w:rsidP="00C54E5C">
      <w:proofErr w:type="spellStart"/>
      <w:r>
        <w:t>leadstocustomer</w:t>
      </w:r>
      <w:proofErr w:type="spellEnd"/>
      <w:r>
        <w:t xml:space="preserve"> integer not null);</w:t>
      </w:r>
    </w:p>
    <w:p w:rsidR="00C54E5C" w:rsidRDefault="00C54E5C" w:rsidP="00C54E5C"/>
    <w:p w:rsidR="00C54E5C" w:rsidRDefault="00C54E5C" w:rsidP="00C54E5C">
      <w:r>
        <w:t xml:space="preserve">CREATE TABLE </w:t>
      </w:r>
      <w:proofErr w:type="spellStart"/>
      <w:proofErr w:type="gramStart"/>
      <w:r>
        <w:t>paperbasedcampaign</w:t>
      </w:r>
      <w:proofErr w:type="spellEnd"/>
      <w:r>
        <w:t>(</w:t>
      </w:r>
      <w:proofErr w:type="gramEnd"/>
    </w:p>
    <w:p w:rsidR="00C54E5C" w:rsidRDefault="00C54E5C" w:rsidP="00C54E5C">
      <w:r>
        <w:t>months date not null,</w:t>
      </w:r>
    </w:p>
    <w:p w:rsidR="00C54E5C" w:rsidRDefault="00C54E5C" w:rsidP="00C54E5C">
      <w:r>
        <w:t>leads integer not null,</w:t>
      </w:r>
    </w:p>
    <w:p w:rsidR="00C54E5C" w:rsidRDefault="00C54E5C" w:rsidP="00C54E5C">
      <w:proofErr w:type="spellStart"/>
      <w:r>
        <w:t>leadstocustomer</w:t>
      </w:r>
      <w:proofErr w:type="spellEnd"/>
      <w:r>
        <w:t xml:space="preserve"> integer not null);</w:t>
      </w:r>
    </w:p>
    <w:p w:rsidR="00C54E5C" w:rsidRDefault="00C54E5C" w:rsidP="00C54E5C"/>
    <w:p w:rsidR="00C54E5C" w:rsidRDefault="00C54E5C" w:rsidP="00C54E5C">
      <w:r>
        <w:t xml:space="preserve">CREATE TABLE </w:t>
      </w:r>
      <w:proofErr w:type="spellStart"/>
      <w:proofErr w:type="gramStart"/>
      <w:r>
        <w:t>webinarcampaign</w:t>
      </w:r>
      <w:proofErr w:type="spellEnd"/>
      <w:r>
        <w:t>(</w:t>
      </w:r>
      <w:proofErr w:type="gramEnd"/>
    </w:p>
    <w:p w:rsidR="00C54E5C" w:rsidRDefault="00C54E5C" w:rsidP="00C54E5C">
      <w:r>
        <w:t>months date not null,</w:t>
      </w:r>
    </w:p>
    <w:p w:rsidR="00C54E5C" w:rsidRDefault="00C54E5C" w:rsidP="00C54E5C">
      <w:r>
        <w:t>leads integer not null,</w:t>
      </w:r>
    </w:p>
    <w:p w:rsidR="00C54E5C" w:rsidRDefault="00C54E5C" w:rsidP="00C54E5C">
      <w:proofErr w:type="spellStart"/>
      <w:r>
        <w:t>leadstocustomer</w:t>
      </w:r>
      <w:proofErr w:type="spellEnd"/>
      <w:r>
        <w:t xml:space="preserve"> integer not null);</w:t>
      </w:r>
    </w:p>
    <w:p w:rsidR="00C54E5C" w:rsidRDefault="00C54E5C" w:rsidP="00C54E5C"/>
    <w:p w:rsidR="00C54E5C" w:rsidRDefault="00C54E5C" w:rsidP="00C54E5C">
      <w:r>
        <w:lastRenderedPageBreak/>
        <w:t xml:space="preserve">CREATE TABLE </w:t>
      </w:r>
      <w:proofErr w:type="spellStart"/>
      <w:proofErr w:type="gramStart"/>
      <w:r>
        <w:t>socialmediacampaign</w:t>
      </w:r>
      <w:proofErr w:type="spellEnd"/>
      <w:r>
        <w:t>(</w:t>
      </w:r>
      <w:proofErr w:type="gramEnd"/>
    </w:p>
    <w:p w:rsidR="00C54E5C" w:rsidRDefault="00C54E5C" w:rsidP="00C54E5C">
      <w:r>
        <w:t>months date not null,</w:t>
      </w:r>
    </w:p>
    <w:p w:rsidR="00C54E5C" w:rsidRDefault="00C54E5C" w:rsidP="00C54E5C">
      <w:r>
        <w:t>leads integer not null,</w:t>
      </w:r>
    </w:p>
    <w:p w:rsidR="00C54E5C" w:rsidRDefault="00C54E5C" w:rsidP="00C54E5C">
      <w:proofErr w:type="spellStart"/>
      <w:r>
        <w:t>leadstocustomer</w:t>
      </w:r>
      <w:proofErr w:type="spellEnd"/>
      <w:r>
        <w:t xml:space="preserve"> integer not null);</w:t>
      </w:r>
    </w:p>
    <w:p w:rsidR="00C54E5C" w:rsidRDefault="00C54E5C" w:rsidP="00C54E5C"/>
    <w:p w:rsidR="00C54E5C" w:rsidRDefault="00C54E5C" w:rsidP="00C54E5C">
      <w:r>
        <w:t xml:space="preserve">CREATE TABLE </w:t>
      </w:r>
      <w:proofErr w:type="spellStart"/>
      <w:proofErr w:type="gramStart"/>
      <w:r>
        <w:t>youtubecampaign</w:t>
      </w:r>
      <w:proofErr w:type="spellEnd"/>
      <w:r>
        <w:t>(</w:t>
      </w:r>
      <w:proofErr w:type="gramEnd"/>
    </w:p>
    <w:p w:rsidR="00C54E5C" w:rsidRDefault="00C54E5C" w:rsidP="00C54E5C">
      <w:r>
        <w:t>months date not null,</w:t>
      </w:r>
    </w:p>
    <w:p w:rsidR="00C54E5C" w:rsidRDefault="00C54E5C" w:rsidP="00C54E5C">
      <w:r>
        <w:t>leads integer not null,</w:t>
      </w:r>
    </w:p>
    <w:p w:rsidR="00C54E5C" w:rsidRDefault="00C54E5C" w:rsidP="00C54E5C">
      <w:proofErr w:type="spellStart"/>
      <w:r>
        <w:t>leadstocustomer</w:t>
      </w:r>
      <w:proofErr w:type="spellEnd"/>
      <w:r>
        <w:t xml:space="preserve"> integer not null);</w:t>
      </w:r>
    </w:p>
    <w:p w:rsidR="00C54E5C" w:rsidRDefault="00C54E5C" w:rsidP="00C54E5C"/>
    <w:p w:rsidR="00C54E5C" w:rsidRDefault="00C54E5C" w:rsidP="00C54E5C"/>
    <w:p w:rsidR="00C54E5C" w:rsidRDefault="00C54E5C" w:rsidP="00C54E5C">
      <w:r>
        <w:t xml:space="preserve">CREATE TABLE </w:t>
      </w:r>
      <w:proofErr w:type="spellStart"/>
      <w:proofErr w:type="gramStart"/>
      <w:r>
        <w:t>spotifystatisticsdata</w:t>
      </w:r>
      <w:proofErr w:type="spellEnd"/>
      <w:r>
        <w:t>(</w:t>
      </w:r>
      <w:proofErr w:type="gramEnd"/>
    </w:p>
    <w:p w:rsidR="00C54E5C" w:rsidRDefault="00C54E5C" w:rsidP="00C54E5C">
      <w:r>
        <w:t xml:space="preserve">state </w:t>
      </w:r>
      <w:proofErr w:type="gramStart"/>
      <w:r>
        <w:t>varchar(</w:t>
      </w:r>
      <w:proofErr w:type="gramEnd"/>
      <w:r>
        <w:t>10) not null,</w:t>
      </w:r>
    </w:p>
    <w:p w:rsidR="00C54E5C" w:rsidRDefault="00C54E5C" w:rsidP="00C54E5C">
      <w:proofErr w:type="spellStart"/>
      <w:r>
        <w:t>freeusersubscirption</w:t>
      </w:r>
      <w:proofErr w:type="spellEnd"/>
      <w:r>
        <w:t xml:space="preserve"> integer not null,</w:t>
      </w:r>
    </w:p>
    <w:p w:rsidR="00C54E5C" w:rsidRDefault="00C54E5C" w:rsidP="00C54E5C">
      <w:proofErr w:type="spellStart"/>
      <w:r>
        <w:t>onemonthsubscirption</w:t>
      </w:r>
      <w:proofErr w:type="spellEnd"/>
      <w:r>
        <w:t xml:space="preserve"> integer not null,</w:t>
      </w:r>
    </w:p>
    <w:p w:rsidR="00C54E5C" w:rsidRDefault="00C54E5C" w:rsidP="00C54E5C">
      <w:proofErr w:type="spellStart"/>
      <w:r>
        <w:t>threemonthsubscirption</w:t>
      </w:r>
      <w:proofErr w:type="spellEnd"/>
      <w:r>
        <w:t xml:space="preserve"> integer not null,</w:t>
      </w:r>
    </w:p>
    <w:p w:rsidR="00C54E5C" w:rsidRDefault="00C54E5C" w:rsidP="00C54E5C">
      <w:proofErr w:type="spellStart"/>
      <w:r>
        <w:t>sixmonthsubscirption</w:t>
      </w:r>
      <w:proofErr w:type="spellEnd"/>
      <w:r>
        <w:t xml:space="preserve"> integer not null,</w:t>
      </w:r>
    </w:p>
    <w:p w:rsidR="00C54E5C" w:rsidRDefault="00C54E5C" w:rsidP="00C54E5C">
      <w:proofErr w:type="spellStart"/>
      <w:r>
        <w:t>familysubscirption</w:t>
      </w:r>
      <w:proofErr w:type="spellEnd"/>
      <w:r>
        <w:t xml:space="preserve"> integer not null,</w:t>
      </w:r>
    </w:p>
    <w:p w:rsidR="00C54E5C" w:rsidRDefault="00C54E5C" w:rsidP="00C54E5C">
      <w:proofErr w:type="spellStart"/>
      <w:r>
        <w:t>yearsubscirption</w:t>
      </w:r>
      <w:proofErr w:type="spellEnd"/>
      <w:r>
        <w:t xml:space="preserve"> integer not null,</w:t>
      </w:r>
    </w:p>
    <w:p w:rsidR="004C64AE" w:rsidRDefault="00C54E5C" w:rsidP="00C54E5C">
      <w:proofErr w:type="spellStart"/>
      <w:r>
        <w:t>studentsubscirption</w:t>
      </w:r>
      <w:proofErr w:type="spellEnd"/>
      <w:r>
        <w:t xml:space="preserve"> integer not null);</w:t>
      </w:r>
    </w:p>
    <w:p w:rsidR="00C54E5C" w:rsidRDefault="00C54E5C" w:rsidP="00C54E5C"/>
    <w:p w:rsidR="00C54E5C" w:rsidRDefault="00C54E5C" w:rsidP="00C54E5C">
      <w:r>
        <w:t xml:space="preserve">CREATE TABLE </w:t>
      </w:r>
      <w:proofErr w:type="spellStart"/>
      <w:proofErr w:type="gramStart"/>
      <w:r>
        <w:t>spotify.campaigndata</w:t>
      </w:r>
      <w:proofErr w:type="spellEnd"/>
      <w:proofErr w:type="gramEnd"/>
      <w:r>
        <w:t>(</w:t>
      </w:r>
    </w:p>
    <w:p w:rsidR="00C54E5C" w:rsidRDefault="00C54E5C" w:rsidP="00C54E5C">
      <w:proofErr w:type="spellStart"/>
      <w:r>
        <w:t>campaignname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200) not null,</w:t>
      </w:r>
    </w:p>
    <w:p w:rsidR="00C54E5C" w:rsidRDefault="00C54E5C" w:rsidP="00C54E5C">
      <w:proofErr w:type="spellStart"/>
      <w:r>
        <w:t>startdate</w:t>
      </w:r>
      <w:proofErr w:type="spellEnd"/>
      <w:r>
        <w:t xml:space="preserve"> date not null,</w:t>
      </w:r>
    </w:p>
    <w:p w:rsidR="00C54E5C" w:rsidRDefault="00C54E5C" w:rsidP="00C54E5C">
      <w:proofErr w:type="spellStart"/>
      <w:r>
        <w:t>enddate</w:t>
      </w:r>
      <w:proofErr w:type="spellEnd"/>
      <w:r>
        <w:t xml:space="preserve"> date not null,</w:t>
      </w:r>
    </w:p>
    <w:p w:rsidR="00C54E5C" w:rsidRDefault="00C54E5C" w:rsidP="00C54E5C">
      <w:proofErr w:type="spellStart"/>
      <w:r>
        <w:t>budgetcost</w:t>
      </w:r>
      <w:proofErr w:type="spellEnd"/>
      <w:r>
        <w:t xml:space="preserve"> integer not null,</w:t>
      </w:r>
    </w:p>
    <w:p w:rsidR="00C54E5C" w:rsidRDefault="00C54E5C" w:rsidP="00C54E5C">
      <w:proofErr w:type="spellStart"/>
      <w:r>
        <w:t>actualcost</w:t>
      </w:r>
      <w:proofErr w:type="spellEnd"/>
      <w:r>
        <w:t xml:space="preserve"> integer not null,</w:t>
      </w:r>
    </w:p>
    <w:p w:rsidR="00C54E5C" w:rsidRDefault="00C54E5C" w:rsidP="00C54E5C">
      <w:r>
        <w:lastRenderedPageBreak/>
        <w:t xml:space="preserve">type </w:t>
      </w:r>
      <w:proofErr w:type="gramStart"/>
      <w:r>
        <w:t>varchar(</w:t>
      </w:r>
      <w:proofErr w:type="gramEnd"/>
      <w:r>
        <w:t>200) not null,</w:t>
      </w:r>
    </w:p>
    <w:p w:rsidR="00C54E5C" w:rsidRDefault="00C54E5C" w:rsidP="00C54E5C">
      <w:r>
        <w:t xml:space="preserve">status </w:t>
      </w:r>
      <w:proofErr w:type="gramStart"/>
      <w:r>
        <w:t>varchar(</w:t>
      </w:r>
      <w:proofErr w:type="gramEnd"/>
      <w:r>
        <w:t>200) not null,</w:t>
      </w:r>
    </w:p>
    <w:p w:rsidR="00C54E5C" w:rsidRDefault="00C54E5C" w:rsidP="00C54E5C">
      <w:proofErr w:type="spellStart"/>
      <w:r>
        <w:t>leadsgainedpercent</w:t>
      </w:r>
      <w:proofErr w:type="spellEnd"/>
      <w:r>
        <w:t xml:space="preserve"> </w:t>
      </w:r>
      <w:proofErr w:type="gramStart"/>
      <w:r>
        <w:t>decimal(</w:t>
      </w:r>
      <w:proofErr w:type="gramEnd"/>
      <w:r>
        <w:t>4,2)not null);</w:t>
      </w:r>
    </w:p>
    <w:p w:rsidR="00C54E5C" w:rsidRDefault="00C54E5C" w:rsidP="00C54E5C"/>
    <w:p w:rsidR="00C54E5C" w:rsidRDefault="00C54E5C" w:rsidP="00C54E5C">
      <w:r>
        <w:t xml:space="preserve">create table </w:t>
      </w:r>
      <w:proofErr w:type="spellStart"/>
      <w:proofErr w:type="gramStart"/>
      <w:r>
        <w:t>spotify.MusicCompetitorsData</w:t>
      </w:r>
      <w:proofErr w:type="spellEnd"/>
      <w:proofErr w:type="gramEnd"/>
      <w:r>
        <w:t>(</w:t>
      </w:r>
    </w:p>
    <w:p w:rsidR="00C54E5C" w:rsidRDefault="00C54E5C" w:rsidP="00C54E5C">
      <w:r>
        <w:t xml:space="preserve">competitor </w:t>
      </w:r>
      <w:proofErr w:type="gramStart"/>
      <w:r>
        <w:t>varchar(</w:t>
      </w:r>
      <w:proofErr w:type="gramEnd"/>
      <w:r>
        <w:t>200) not null,</w:t>
      </w:r>
    </w:p>
    <w:p w:rsidR="00C54E5C" w:rsidRDefault="00C54E5C" w:rsidP="00C54E5C">
      <w:proofErr w:type="spellStart"/>
      <w:r>
        <w:t>monthlyfeeforpremium</w:t>
      </w:r>
      <w:proofErr w:type="spellEnd"/>
      <w:r>
        <w:t xml:space="preserve"> </w:t>
      </w:r>
      <w:proofErr w:type="gramStart"/>
      <w:r>
        <w:t>decimal(</w:t>
      </w:r>
      <w:proofErr w:type="gramEnd"/>
      <w:r>
        <w:t>3,2) not null,</w:t>
      </w:r>
    </w:p>
    <w:p w:rsidR="00C54E5C" w:rsidRDefault="00C54E5C" w:rsidP="00C54E5C">
      <w:proofErr w:type="spellStart"/>
      <w:r>
        <w:t>freeOption</w:t>
      </w:r>
      <w:proofErr w:type="spellEnd"/>
      <w:r>
        <w:t xml:space="preserve"> BOOLEAN,</w:t>
      </w:r>
    </w:p>
    <w:p w:rsidR="00C54E5C" w:rsidRDefault="00C54E5C" w:rsidP="00C54E5C">
      <w:proofErr w:type="spellStart"/>
      <w:r>
        <w:t>freeTrialPeriod</w:t>
      </w:r>
      <w:proofErr w:type="spellEnd"/>
      <w:r>
        <w:t xml:space="preserve"> integer,</w:t>
      </w:r>
    </w:p>
    <w:p w:rsidR="00C54E5C" w:rsidRDefault="00C54E5C" w:rsidP="00C54E5C">
      <w:proofErr w:type="spellStart"/>
      <w:r>
        <w:t>musicLibrarySize</w:t>
      </w:r>
      <w:proofErr w:type="spellEnd"/>
      <w:r>
        <w:t xml:space="preserve"> integer,</w:t>
      </w:r>
    </w:p>
    <w:p w:rsidR="00C54E5C" w:rsidRDefault="00C54E5C" w:rsidP="00C54E5C">
      <w:proofErr w:type="spellStart"/>
      <w:r>
        <w:t>maximumBitrate</w:t>
      </w:r>
      <w:proofErr w:type="spellEnd"/>
      <w:r>
        <w:t xml:space="preserve"> integer,</w:t>
      </w:r>
    </w:p>
    <w:p w:rsidR="00C54E5C" w:rsidRDefault="00C54E5C" w:rsidP="00C54E5C">
      <w:proofErr w:type="spellStart"/>
      <w:r>
        <w:t>familySharing</w:t>
      </w:r>
      <w:proofErr w:type="spellEnd"/>
      <w:r>
        <w:t xml:space="preserve"> </w:t>
      </w:r>
      <w:proofErr w:type="gramStart"/>
      <w:r>
        <w:t>decimal(</w:t>
      </w:r>
      <w:proofErr w:type="gramEnd"/>
      <w:r>
        <w:t>4,2),</w:t>
      </w:r>
    </w:p>
    <w:p w:rsidR="00C54E5C" w:rsidRDefault="00C54E5C" w:rsidP="00C54E5C">
      <w:proofErr w:type="spellStart"/>
      <w:r>
        <w:t>studentDiscount</w:t>
      </w:r>
      <w:proofErr w:type="spellEnd"/>
      <w:r>
        <w:t xml:space="preserve"> BOOLEAN,</w:t>
      </w:r>
    </w:p>
    <w:p w:rsidR="00C54E5C" w:rsidRDefault="00C54E5C" w:rsidP="00C54E5C">
      <w:proofErr w:type="spellStart"/>
      <w:r>
        <w:t>studentDiscountamount</w:t>
      </w:r>
      <w:proofErr w:type="spellEnd"/>
      <w:r>
        <w:t xml:space="preserve"> </w:t>
      </w:r>
      <w:proofErr w:type="gramStart"/>
      <w:r>
        <w:t>decimal(</w:t>
      </w:r>
      <w:proofErr w:type="gramEnd"/>
      <w:r>
        <w:t>3,2),</w:t>
      </w:r>
    </w:p>
    <w:p w:rsidR="00C54E5C" w:rsidRDefault="00C54E5C" w:rsidP="00C54E5C">
      <w:proofErr w:type="spellStart"/>
      <w:r>
        <w:t>usmilitaryDiscount</w:t>
      </w:r>
      <w:proofErr w:type="spellEnd"/>
      <w:r>
        <w:t xml:space="preserve"> BOOLEAN,</w:t>
      </w:r>
    </w:p>
    <w:p w:rsidR="00C54E5C" w:rsidRDefault="00C54E5C" w:rsidP="00C54E5C">
      <w:proofErr w:type="spellStart"/>
      <w:r>
        <w:t>offlineListening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200) not null,</w:t>
      </w:r>
    </w:p>
    <w:p w:rsidR="00C54E5C" w:rsidRDefault="00C54E5C" w:rsidP="00C54E5C">
      <w:proofErr w:type="spellStart"/>
      <w:r>
        <w:t>radioStations</w:t>
      </w:r>
      <w:proofErr w:type="spellEnd"/>
      <w:r>
        <w:t xml:space="preserve"> BOOLEAN,</w:t>
      </w:r>
    </w:p>
    <w:p w:rsidR="00C54E5C" w:rsidRDefault="00C54E5C" w:rsidP="00C54E5C">
      <w:r>
        <w:t>podcasts BOOLEAN,</w:t>
      </w:r>
    </w:p>
    <w:p w:rsidR="00C54E5C" w:rsidRDefault="00C54E5C" w:rsidP="00C54E5C">
      <w:proofErr w:type="spellStart"/>
      <w:r>
        <w:t>musicVideos</w:t>
      </w:r>
      <w:proofErr w:type="spellEnd"/>
      <w:r>
        <w:t xml:space="preserve"> BOOLEAN,</w:t>
      </w:r>
    </w:p>
    <w:p w:rsidR="00C54E5C" w:rsidRDefault="00C54E5C" w:rsidP="00C54E5C">
      <w:proofErr w:type="spellStart"/>
      <w:r>
        <w:t>musicLockerFunc</w:t>
      </w:r>
      <w:proofErr w:type="spellEnd"/>
      <w:r>
        <w:t xml:space="preserve"> BOOLEAN,</w:t>
      </w:r>
    </w:p>
    <w:p w:rsidR="00C54E5C" w:rsidRDefault="00C54E5C" w:rsidP="00C54E5C">
      <w:proofErr w:type="spellStart"/>
      <w:r>
        <w:t>flacProvided</w:t>
      </w:r>
      <w:proofErr w:type="spellEnd"/>
      <w:r>
        <w:t xml:space="preserve"> BOOLEAN,</w:t>
      </w:r>
    </w:p>
    <w:p w:rsidR="00C54E5C" w:rsidRDefault="00C54E5C" w:rsidP="00C54E5C">
      <w:proofErr w:type="spellStart"/>
      <w:r>
        <w:t>revenueperyear</w:t>
      </w:r>
      <w:proofErr w:type="spellEnd"/>
      <w:r>
        <w:t xml:space="preserve"> integer);</w:t>
      </w:r>
    </w:p>
    <w:p w:rsidR="004C64AE" w:rsidRDefault="004C64AE" w:rsidP="00441197"/>
    <w:p w:rsidR="00C54E5C" w:rsidRDefault="00C54E5C" w:rsidP="00C54E5C">
      <w:r>
        <w:t xml:space="preserve">create table </w:t>
      </w:r>
      <w:proofErr w:type="spellStart"/>
      <w:proofErr w:type="gramStart"/>
      <w:r>
        <w:t>customerdata</w:t>
      </w:r>
      <w:proofErr w:type="spellEnd"/>
      <w:r>
        <w:t>(</w:t>
      </w:r>
      <w:proofErr w:type="gramEnd"/>
    </w:p>
    <w:p w:rsidR="00C54E5C" w:rsidRDefault="00C54E5C" w:rsidP="00C54E5C">
      <w:r>
        <w:t xml:space="preserve">name </w:t>
      </w:r>
      <w:proofErr w:type="gramStart"/>
      <w:r>
        <w:t>varchar(</w:t>
      </w:r>
      <w:proofErr w:type="gramEnd"/>
      <w:r>
        <w:t>200) not null,</w:t>
      </w:r>
    </w:p>
    <w:p w:rsidR="00C54E5C" w:rsidRDefault="00C54E5C" w:rsidP="00C54E5C">
      <w:r>
        <w:t xml:space="preserve">email </w:t>
      </w:r>
      <w:proofErr w:type="gramStart"/>
      <w:r>
        <w:t>varchar(</w:t>
      </w:r>
      <w:proofErr w:type="gramEnd"/>
      <w:r>
        <w:t>200)not null,</w:t>
      </w:r>
    </w:p>
    <w:p w:rsidR="00C54E5C" w:rsidRDefault="00C54E5C" w:rsidP="00C54E5C">
      <w:r>
        <w:t xml:space="preserve">subscription </w:t>
      </w:r>
      <w:proofErr w:type="gramStart"/>
      <w:r>
        <w:t>varchar(</w:t>
      </w:r>
      <w:proofErr w:type="gramEnd"/>
      <w:r>
        <w:t>200),</w:t>
      </w:r>
    </w:p>
    <w:p w:rsidR="00C54E5C" w:rsidRDefault="00C54E5C" w:rsidP="00C54E5C">
      <w:r>
        <w:lastRenderedPageBreak/>
        <w:t xml:space="preserve">premium </w:t>
      </w:r>
      <w:proofErr w:type="gramStart"/>
      <w:r>
        <w:t>varchar(</w:t>
      </w:r>
      <w:proofErr w:type="gramEnd"/>
      <w:r>
        <w:t>200),</w:t>
      </w:r>
    </w:p>
    <w:p w:rsidR="00C54E5C" w:rsidRDefault="00C54E5C" w:rsidP="00C54E5C">
      <w:r>
        <w:t xml:space="preserve">profit </w:t>
      </w:r>
      <w:proofErr w:type="gramStart"/>
      <w:r>
        <w:t>decimal(</w:t>
      </w:r>
      <w:proofErr w:type="gramEnd"/>
      <w:r>
        <w:t>8,3),</w:t>
      </w:r>
    </w:p>
    <w:p w:rsidR="00C54E5C" w:rsidRDefault="00C54E5C" w:rsidP="00C54E5C">
      <w:r>
        <w:t xml:space="preserve">usage </w:t>
      </w:r>
      <w:proofErr w:type="gramStart"/>
      <w:r>
        <w:t>varchar(</w:t>
      </w:r>
      <w:proofErr w:type="gramEnd"/>
      <w:r>
        <w:t>200),</w:t>
      </w:r>
    </w:p>
    <w:p w:rsidR="00C54E5C" w:rsidRDefault="00C54E5C" w:rsidP="00C54E5C">
      <w:proofErr w:type="spellStart"/>
      <w:r>
        <w:t>flac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200),</w:t>
      </w:r>
    </w:p>
    <w:p w:rsidR="00C54E5C" w:rsidRDefault="00C54E5C" w:rsidP="00C54E5C">
      <w:r>
        <w:t xml:space="preserve">customer </w:t>
      </w:r>
      <w:proofErr w:type="gramStart"/>
      <w:r>
        <w:t>varchar(</w:t>
      </w:r>
      <w:proofErr w:type="gramEnd"/>
      <w:r>
        <w:t>200),</w:t>
      </w:r>
    </w:p>
    <w:p w:rsidR="00C54E5C" w:rsidRDefault="00C54E5C" w:rsidP="00C54E5C">
      <w:r>
        <w:t xml:space="preserve">state </w:t>
      </w:r>
      <w:proofErr w:type="gramStart"/>
      <w:r>
        <w:t>varchar(</w:t>
      </w:r>
      <w:proofErr w:type="gramEnd"/>
      <w:r>
        <w:t>10));</w:t>
      </w:r>
    </w:p>
    <w:p w:rsidR="00C54E5C" w:rsidRDefault="00C54E5C" w:rsidP="00C54E5C"/>
    <w:p w:rsidR="00C54E5C" w:rsidRDefault="00C54E5C" w:rsidP="00C54E5C">
      <w:r>
        <w:t xml:space="preserve">create table </w:t>
      </w:r>
      <w:proofErr w:type="gramStart"/>
      <w:r>
        <w:t>spotify.campaignmembers</w:t>
      </w:r>
      <w:proofErr w:type="gramEnd"/>
      <w:r>
        <w:t>1(</w:t>
      </w:r>
    </w:p>
    <w:p w:rsidR="00C54E5C" w:rsidRDefault="00C54E5C" w:rsidP="00C54E5C">
      <w:r>
        <w:t xml:space="preserve">name </w:t>
      </w:r>
      <w:proofErr w:type="gramStart"/>
      <w:r>
        <w:t>varchar(</w:t>
      </w:r>
      <w:proofErr w:type="gramEnd"/>
      <w:r>
        <w:t>200) not null,</w:t>
      </w:r>
    </w:p>
    <w:p w:rsidR="00C54E5C" w:rsidRDefault="00C54E5C" w:rsidP="00C54E5C">
      <w:r>
        <w:t>state</w:t>
      </w:r>
      <w:bookmarkStart w:id="0" w:name="_GoBack"/>
      <w:bookmarkEnd w:id="0"/>
      <w:r>
        <w:t xml:space="preserve"> </w:t>
      </w:r>
      <w:proofErr w:type="gramStart"/>
      <w:r>
        <w:t>varchar(</w:t>
      </w:r>
      <w:proofErr w:type="gramEnd"/>
      <w:r>
        <w:t>200),</w:t>
      </w:r>
    </w:p>
    <w:p w:rsidR="00C54E5C" w:rsidRDefault="00C54E5C" w:rsidP="00C54E5C">
      <w:r>
        <w:t xml:space="preserve">email </w:t>
      </w:r>
      <w:proofErr w:type="gramStart"/>
      <w:r>
        <w:t>varchar(</w:t>
      </w:r>
      <w:proofErr w:type="gramEnd"/>
      <w:r>
        <w:t>200),</w:t>
      </w:r>
    </w:p>
    <w:p w:rsidR="00C54E5C" w:rsidRDefault="00C54E5C" w:rsidP="00C54E5C">
      <w:proofErr w:type="spellStart"/>
      <w:r>
        <w:t>leadstatus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200),</w:t>
      </w:r>
    </w:p>
    <w:p w:rsidR="00C54E5C" w:rsidRDefault="00C54E5C" w:rsidP="00C54E5C">
      <w:proofErr w:type="spellStart"/>
      <w:r>
        <w:t>spotifyuser</w:t>
      </w:r>
      <w:proofErr w:type="spellEnd"/>
      <w:r>
        <w:t xml:space="preserve"> BOOLEAN,</w:t>
      </w:r>
    </w:p>
    <w:p w:rsidR="00C54E5C" w:rsidRDefault="00C54E5C" w:rsidP="00C54E5C">
      <w:proofErr w:type="spellStart"/>
      <w:r>
        <w:t>campaigntype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200));</w:t>
      </w:r>
    </w:p>
    <w:p w:rsidR="004C64AE" w:rsidRDefault="004C64AE" w:rsidP="00441197"/>
    <w:p w:rsidR="004C64AE" w:rsidRDefault="004C64AE" w:rsidP="00441197"/>
    <w:p w:rsidR="004C64AE" w:rsidRDefault="004C64AE" w:rsidP="00441197"/>
    <w:p w:rsidR="004C64AE" w:rsidRDefault="004C64AE" w:rsidP="00441197"/>
    <w:p w:rsidR="004C64AE" w:rsidRDefault="004C64AE" w:rsidP="00441197"/>
    <w:p w:rsidR="004C64AE" w:rsidRDefault="004C64AE" w:rsidP="00441197"/>
    <w:p w:rsidR="004C64AE" w:rsidRDefault="004C64AE" w:rsidP="00441197"/>
    <w:p w:rsidR="004C64AE" w:rsidRDefault="004C64AE" w:rsidP="00441197"/>
    <w:p w:rsidR="004C64AE" w:rsidRDefault="004C64AE" w:rsidP="00441197"/>
    <w:p w:rsidR="004C64AE" w:rsidRDefault="004C64AE" w:rsidP="00441197"/>
    <w:p w:rsidR="004C64AE" w:rsidRDefault="004C64AE" w:rsidP="00441197"/>
    <w:p w:rsidR="004C64AE" w:rsidRDefault="004C64AE" w:rsidP="00441197"/>
    <w:p w:rsidR="00441197" w:rsidRDefault="001753C2" w:rsidP="00441197">
      <w:r>
        <w:rPr>
          <w:noProof/>
        </w:rPr>
        <w:lastRenderedPageBreak/>
        <w:drawing>
          <wp:inline distT="0" distB="0" distL="0" distR="0">
            <wp:extent cx="6400800" cy="259969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10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3C2" w:rsidRDefault="001753C2" w:rsidP="00441197">
      <w:r>
        <w:rPr>
          <w:noProof/>
        </w:rPr>
        <w:drawing>
          <wp:inline distT="0" distB="0" distL="0" distR="0">
            <wp:extent cx="6400800" cy="1728470"/>
            <wp:effectExtent l="0" t="0" r="0" b="508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10.1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72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E5C" w:rsidRDefault="001753C2" w:rsidP="00441197">
      <w:r>
        <w:rPr>
          <w:noProof/>
        </w:rPr>
        <w:lastRenderedPageBreak/>
        <w:drawing>
          <wp:inline distT="0" distB="0" distL="0" distR="0">
            <wp:extent cx="6400800" cy="19431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11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400800" cy="2813685"/>
            <wp:effectExtent l="0" t="0" r="0" b="571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12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E5C" w:rsidRDefault="00C54E5C" w:rsidP="00441197"/>
    <w:p w:rsidR="00441197" w:rsidRDefault="001753C2" w:rsidP="00441197">
      <w:r>
        <w:rPr>
          <w:noProof/>
        </w:rPr>
        <w:lastRenderedPageBreak/>
        <w:drawing>
          <wp:inline distT="0" distB="0" distL="0" distR="0">
            <wp:extent cx="6400800" cy="166116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13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400800" cy="267081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14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197" w:rsidRDefault="00441197" w:rsidP="00441197"/>
    <w:p w:rsidR="00441197" w:rsidRDefault="00441197" w:rsidP="00441197"/>
    <w:p w:rsidR="00441197" w:rsidRDefault="00441197" w:rsidP="00441197"/>
    <w:p w:rsidR="00441197" w:rsidRDefault="00441197" w:rsidP="00441197"/>
    <w:p w:rsidR="00441197" w:rsidRDefault="00441197" w:rsidP="00441197"/>
    <w:p w:rsidR="00441197" w:rsidRDefault="00441197" w:rsidP="00441197"/>
    <w:p w:rsidR="00441197" w:rsidRDefault="00441197" w:rsidP="00441197"/>
    <w:p w:rsidR="00441197" w:rsidRDefault="00441197" w:rsidP="00441197"/>
    <w:p w:rsidR="00441197" w:rsidRDefault="00441197" w:rsidP="00441197"/>
    <w:p w:rsidR="00441197" w:rsidRDefault="00441197" w:rsidP="00441197"/>
    <w:p w:rsidR="002A14FC" w:rsidRDefault="002A14FC" w:rsidP="00441197">
      <w:pPr>
        <w:rPr>
          <w:b/>
          <w:sz w:val="40"/>
          <w:szCs w:val="40"/>
          <w:u w:val="single"/>
        </w:rPr>
      </w:pPr>
    </w:p>
    <w:p w:rsidR="002A14FC" w:rsidRDefault="002A14FC" w:rsidP="00441197">
      <w:pPr>
        <w:rPr>
          <w:b/>
          <w:sz w:val="40"/>
          <w:szCs w:val="40"/>
          <w:u w:val="single"/>
        </w:rPr>
      </w:pPr>
    </w:p>
    <w:p w:rsidR="00441197" w:rsidRPr="00441197" w:rsidRDefault="00441197" w:rsidP="00441197">
      <w:pPr>
        <w:rPr>
          <w:b/>
          <w:sz w:val="40"/>
          <w:szCs w:val="40"/>
          <w:u w:val="single"/>
        </w:rPr>
      </w:pPr>
      <w:r w:rsidRPr="00441197">
        <w:rPr>
          <w:b/>
          <w:sz w:val="40"/>
          <w:szCs w:val="40"/>
          <w:u w:val="single"/>
        </w:rPr>
        <w:lastRenderedPageBreak/>
        <w:t>DATA VISUALIZATION:</w:t>
      </w:r>
    </w:p>
    <w:p w:rsidR="00C90CA1" w:rsidRDefault="00441197">
      <w:r>
        <w:t xml:space="preserve">Using Tableau data visualization was </w:t>
      </w:r>
      <w:proofErr w:type="gramStart"/>
      <w:r>
        <w:t>done</w:t>
      </w:r>
      <w:proofErr w:type="gramEnd"/>
      <w:r>
        <w:t xml:space="preserve"> and dashboards were created for each use case.</w:t>
      </w:r>
    </w:p>
    <w:p w:rsidR="002A14FC" w:rsidRPr="002A14FC" w:rsidRDefault="00441197" w:rsidP="00977B7B">
      <w:r w:rsidRPr="00441197">
        <w:rPr>
          <w:b/>
        </w:rPr>
        <w:t>Use case 1:</w:t>
      </w:r>
      <w:r w:rsidR="002A14FC">
        <w:rPr>
          <w:b/>
        </w:rPr>
        <w:t xml:space="preserve"> </w:t>
      </w:r>
    </w:p>
    <w:p w:rsidR="00441197" w:rsidRDefault="00441197">
      <w:pPr>
        <w:rPr>
          <w:b/>
        </w:rPr>
      </w:pPr>
    </w:p>
    <w:p w:rsidR="00441197" w:rsidRDefault="00BD35AF">
      <w:pPr>
        <w:rPr>
          <w:b/>
        </w:rPr>
      </w:pPr>
      <w:r>
        <w:rPr>
          <w:b/>
          <w:noProof/>
        </w:rPr>
        <w:drawing>
          <wp:inline distT="0" distB="0" distL="0" distR="0">
            <wp:extent cx="6400800" cy="356171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ashboard_1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197" w:rsidRDefault="00441197">
      <w:pPr>
        <w:rPr>
          <w:b/>
        </w:rPr>
      </w:pPr>
    </w:p>
    <w:p w:rsidR="00441197" w:rsidRPr="00441197" w:rsidRDefault="00441197">
      <w:pPr>
        <w:rPr>
          <w:b/>
        </w:rPr>
      </w:pPr>
    </w:p>
    <w:p w:rsidR="00441197" w:rsidRPr="00441197" w:rsidRDefault="00441197" w:rsidP="00441197">
      <w:pPr>
        <w:rPr>
          <w:b/>
        </w:rPr>
      </w:pPr>
      <w:r w:rsidRPr="00441197">
        <w:rPr>
          <w:b/>
        </w:rPr>
        <w:t xml:space="preserve">Use case </w:t>
      </w:r>
      <w:r>
        <w:rPr>
          <w:b/>
        </w:rPr>
        <w:t>2</w:t>
      </w:r>
      <w:r w:rsidRPr="00441197">
        <w:rPr>
          <w:b/>
        </w:rPr>
        <w:t>:</w:t>
      </w:r>
    </w:p>
    <w:p w:rsidR="00441197" w:rsidRDefault="00441197" w:rsidP="00441197">
      <w:pPr>
        <w:rPr>
          <w:b/>
        </w:rPr>
      </w:pPr>
    </w:p>
    <w:p w:rsidR="00441197" w:rsidRDefault="00BD35AF" w:rsidP="00441197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6400800" cy="35623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ashboard_3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197" w:rsidRDefault="00441197" w:rsidP="00441197">
      <w:pPr>
        <w:rPr>
          <w:b/>
        </w:rPr>
      </w:pPr>
    </w:p>
    <w:p w:rsidR="00441197" w:rsidRPr="00441197" w:rsidRDefault="00441197" w:rsidP="00441197">
      <w:pPr>
        <w:rPr>
          <w:b/>
        </w:rPr>
      </w:pPr>
      <w:r w:rsidRPr="00441197">
        <w:rPr>
          <w:b/>
        </w:rPr>
        <w:t xml:space="preserve">Use case </w:t>
      </w:r>
      <w:r>
        <w:rPr>
          <w:b/>
        </w:rPr>
        <w:t>3</w:t>
      </w:r>
      <w:r w:rsidRPr="00441197">
        <w:rPr>
          <w:b/>
        </w:rPr>
        <w:t>:</w:t>
      </w:r>
    </w:p>
    <w:p w:rsidR="00441197" w:rsidRDefault="00441197" w:rsidP="00441197">
      <w:pPr>
        <w:rPr>
          <w:b/>
        </w:rPr>
      </w:pPr>
    </w:p>
    <w:p w:rsidR="00441197" w:rsidRDefault="00BD35AF" w:rsidP="00441197">
      <w:pPr>
        <w:rPr>
          <w:b/>
        </w:rPr>
      </w:pPr>
      <w:r>
        <w:rPr>
          <w:b/>
          <w:noProof/>
        </w:rPr>
        <w:drawing>
          <wp:inline distT="0" distB="0" distL="0" distR="0">
            <wp:extent cx="6400800" cy="370014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ashboard_2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0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197" w:rsidRDefault="00441197" w:rsidP="00441197">
      <w:pPr>
        <w:rPr>
          <w:b/>
        </w:rPr>
      </w:pPr>
    </w:p>
    <w:p w:rsidR="00441197" w:rsidRDefault="00441197" w:rsidP="00441197">
      <w:pPr>
        <w:rPr>
          <w:b/>
        </w:rPr>
      </w:pPr>
    </w:p>
    <w:p w:rsidR="00441197" w:rsidRPr="00441197" w:rsidRDefault="00441197" w:rsidP="00441197">
      <w:pPr>
        <w:rPr>
          <w:b/>
        </w:rPr>
      </w:pPr>
      <w:r w:rsidRPr="00441197">
        <w:rPr>
          <w:b/>
        </w:rPr>
        <w:t xml:space="preserve">Use case </w:t>
      </w:r>
      <w:r>
        <w:rPr>
          <w:b/>
        </w:rPr>
        <w:t>4</w:t>
      </w:r>
      <w:r w:rsidRPr="00441197">
        <w:rPr>
          <w:b/>
        </w:rPr>
        <w:t>:</w:t>
      </w:r>
    </w:p>
    <w:p w:rsidR="00C90CA1" w:rsidRDefault="00C90CA1"/>
    <w:p w:rsidR="00C90CA1" w:rsidRDefault="00BD35AF">
      <w:r>
        <w:rPr>
          <w:noProof/>
        </w:rPr>
        <w:drawing>
          <wp:inline distT="0" distB="0" distL="0" distR="0">
            <wp:extent cx="6400800" cy="330454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Dashboard_4.PN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CA1" w:rsidRDefault="00C90CA1"/>
    <w:p w:rsidR="00C90CA1" w:rsidRDefault="00C90CA1"/>
    <w:p w:rsidR="00C90CA1" w:rsidRDefault="00C90CA1"/>
    <w:p w:rsidR="00C90CA1" w:rsidRDefault="00C90CA1"/>
    <w:p w:rsidR="00C90CA1" w:rsidRDefault="00C90CA1"/>
    <w:p w:rsidR="00C90CA1" w:rsidRDefault="00C90CA1"/>
    <w:p w:rsidR="00C90CA1" w:rsidRDefault="00C90CA1"/>
    <w:p w:rsidR="00C90CA1" w:rsidRDefault="00C90CA1"/>
    <w:p w:rsidR="00C90CA1" w:rsidRDefault="00C90CA1"/>
    <w:p w:rsidR="00C90CA1" w:rsidRDefault="00C90CA1"/>
    <w:p w:rsidR="00C90CA1" w:rsidRDefault="00C90CA1"/>
    <w:p w:rsidR="00C90CA1" w:rsidRDefault="00C90CA1"/>
    <w:p w:rsidR="00C90CA1" w:rsidRDefault="00C90CA1"/>
    <w:p w:rsidR="00C90CA1" w:rsidRDefault="00C90CA1"/>
    <w:p w:rsidR="00C90CA1" w:rsidRDefault="00C90CA1"/>
    <w:p w:rsidR="00C90CA1" w:rsidRDefault="00C90CA1"/>
    <w:p w:rsidR="00C90CA1" w:rsidRDefault="00C90CA1"/>
    <w:p w:rsidR="00C90CA1" w:rsidRDefault="00C90CA1"/>
    <w:p w:rsidR="00C90CA1" w:rsidRDefault="00C90CA1"/>
    <w:p w:rsidR="00C90CA1" w:rsidRDefault="00C90CA1"/>
    <w:p w:rsidR="00C90CA1" w:rsidRDefault="00C90CA1"/>
    <w:p w:rsidR="00C90CA1" w:rsidRDefault="00C90CA1"/>
    <w:p w:rsidR="00C90CA1" w:rsidRDefault="00C90CA1"/>
    <w:p w:rsidR="00C90CA1" w:rsidRDefault="00C90CA1"/>
    <w:p w:rsidR="00C90CA1" w:rsidRDefault="00C90CA1"/>
    <w:p w:rsidR="00C90CA1" w:rsidRDefault="00C90CA1"/>
    <w:sectPr w:rsidR="00C90CA1">
      <w:footerReference w:type="default" r:id="rId47"/>
      <w:pgSz w:w="12240" w:h="15840"/>
      <w:pgMar w:top="1080" w:right="1080" w:bottom="1080" w:left="108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30DBF" w:rsidRDefault="00430DBF">
      <w:pPr>
        <w:spacing w:after="0" w:line="240" w:lineRule="auto"/>
      </w:pPr>
      <w:r>
        <w:separator/>
      </w:r>
    </w:p>
  </w:endnote>
  <w:endnote w:type="continuationSeparator" w:id="0">
    <w:p w:rsidR="00430DBF" w:rsidRDefault="00430D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otum">
    <w:altName w:val="돋움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HYGothic-Extra">
    <w:panose1 w:val="00000000000000000000"/>
    <w:charset w:val="81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43EC5" w:rsidRDefault="00343EC5">
    <w:pPr>
      <w:pStyle w:val="Footer"/>
    </w:pPr>
    <w:r>
      <w:rPr>
        <w:noProof/>
        <w:lang w:eastAsia="ja-JP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editId="37AF1840">
              <wp:simplePos x="0" y="0"/>
              <wp:positionH relativeFrom="margin">
                <wp:align>center</wp:align>
              </wp:positionH>
              <wp:positionV relativeFrom="bottomMargin">
                <wp:align>top</wp:align>
              </wp:positionV>
              <wp:extent cx="6400800" cy="160655"/>
              <wp:effectExtent l="0" t="0" r="0" b="0"/>
              <wp:wrapNone/>
              <wp:docPr id="11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400800" cy="1606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43EC5" w:rsidRDefault="00343EC5">
                          <w:pPr>
                            <w:pStyle w:val="NoSpacing"/>
                          </w:pP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bottom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5" o:spid="_x0000_s1030" type="#_x0000_t202" style="position:absolute;margin-left:0;margin-top:0;width:7in;height:12.65pt;z-index:251667456;visibility:visible;mso-wrap-style:square;mso-width-percent:1000;mso-height-percent:0;mso-wrap-distance-left:9pt;mso-wrap-distance-top:0;mso-wrap-distance-right:9pt;mso-wrap-distance-bottom:0;mso-position-horizontal:center;mso-position-horizontal-relative:margin;mso-position-vertical:top;mso-position-vertical-relative:bottom-margin-area;mso-width-percent:1000;mso-height-percent:0;mso-width-relative:margin;mso-height-relative:bottom-margin-area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" filled="f" stroked="f">
              <v:textbox style="mso-fit-shape-to-text:t" inset=",0,,0">
                <w:txbxContent>
                  <w:p w:rsidR="00343EC5" w:rsidRDefault="00343EC5">
                    <w:pPr>
                      <w:pStyle w:val="NoSpacing"/>
                    </w:pPr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  <w:lang w:eastAsia="ja-JP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editId="534233BA">
              <wp:simplePos x="0" y="0"/>
              <mc:AlternateContent>
                <mc:Choice Requires="wp14">
                  <wp:positionH relativeFrom="margin">
                    <wp14:pctPosHOffset>95500</wp14:pctPosHOffset>
                  </wp:positionH>
                </mc:Choice>
                <mc:Fallback>
                  <wp:positionH relativeFrom="page">
                    <wp:posOffset>6798310</wp:posOffset>
                  </wp:positionH>
                </mc:Fallback>
              </mc:AlternateContent>
              <mc:AlternateContent>
                <mc:Choice Requires="wp14">
                  <wp:positionV relativeFrom="margin">
                    <wp14:pctPosVOffset>94000</wp14:pctPosVOffset>
                  </wp:positionV>
                </mc:Choice>
                <mc:Fallback>
                  <wp:positionV relativeFrom="page">
                    <wp:posOffset>8851265</wp:posOffset>
                  </wp:positionV>
                </mc:Fallback>
              </mc:AlternateContent>
              <wp:extent cx="457200" cy="685800"/>
              <wp:effectExtent l="0" t="0" r="0" b="0"/>
              <wp:wrapNone/>
              <wp:docPr id="12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57200" cy="685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43EC5" w:rsidRDefault="00343EC5">
                          <w:pPr>
                            <w:jc w:val="right"/>
                            <w:rPr>
                              <w:b/>
                              <w:bCs/>
                              <w:color w:val="000000" w:themeColor="text1"/>
                              <w:sz w:val="44"/>
                            </w:rPr>
                          </w:pPr>
                          <w:r>
                            <w:rPr>
                              <w:b/>
                              <w:bCs/>
                              <w:color w:val="000000" w:themeColor="text1"/>
                              <w:sz w:val="44"/>
                            </w:rPr>
                            <w:fldChar w:fldCharType="begin"/>
                          </w:r>
                          <w:r>
                            <w:rPr>
                              <w:b/>
                              <w:bCs/>
                              <w:color w:val="000000" w:themeColor="text1"/>
                              <w:sz w:val="44"/>
                            </w:rPr>
                            <w:instrText xml:space="preserve"> PAGE  \* Arabic  \* MERGEFORMAT </w:instrText>
                          </w:r>
                          <w:r>
                            <w:rPr>
                              <w:b/>
                              <w:bCs/>
                              <w:color w:val="000000" w:themeColor="text1"/>
                              <w:sz w:val="44"/>
                            </w:rPr>
                            <w:fldChar w:fldCharType="separate"/>
                          </w:r>
                          <w:r>
                            <w:rPr>
                              <w:b/>
                              <w:bCs/>
                              <w:noProof/>
                              <w:color w:val="000000" w:themeColor="text1"/>
                              <w:sz w:val="44"/>
                            </w:rPr>
                            <w:t>1</w:t>
                          </w:r>
                          <w:r>
                            <w:rPr>
                              <w:b/>
                              <w:bCs/>
                              <w:color w:val="000000" w:themeColor="text1"/>
                              <w:sz w:val="44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vert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6" o:spid="_x0000_s1031" type="#_x0000_t202" style="position:absolute;margin-left:0;margin-top:0;width:36pt;height:54pt;z-index:251668480;visibility:visible;mso-wrap-style:square;mso-width-percent:0;mso-height-percent:0;mso-left-percent:955;mso-top-percent:940;mso-wrap-distance-left:9pt;mso-wrap-distance-top:0;mso-wrap-distance-right:9pt;mso-wrap-distance-bottom:0;mso-position-horizontal-relative:margin;mso-position-vertical-relative:margin;mso-width-percent:0;mso-height-percent:0;mso-left-percent:955;mso-top-percent:94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" filled="f" stroked="f">
              <v:textbox style="layout-flow:vertical">
                <w:txbxContent>
                  <w:p w:rsidR="00343EC5" w:rsidRDefault="00343EC5">
                    <w:pPr>
                      <w:jc w:val="right"/>
                      <w:rPr>
                        <w:b/>
                        <w:bCs/>
                        <w:color w:val="000000" w:themeColor="text1"/>
                        <w:sz w:val="44"/>
                      </w:rPr>
                    </w:pPr>
                    <w:r>
                      <w:rPr>
                        <w:b/>
                        <w:bCs/>
                        <w:color w:val="000000" w:themeColor="text1"/>
                        <w:sz w:val="44"/>
                      </w:rPr>
                      <w:fldChar w:fldCharType="begin"/>
                    </w:r>
                    <w:r>
                      <w:rPr>
                        <w:b/>
                        <w:bCs/>
                        <w:color w:val="000000" w:themeColor="text1"/>
                        <w:sz w:val="44"/>
                      </w:rPr>
                      <w:instrText xml:space="preserve"> PAGE  \* Arabic  \* MERGEFORMAT </w:instrText>
                    </w:r>
                    <w:r>
                      <w:rPr>
                        <w:b/>
                        <w:bCs/>
                        <w:color w:val="000000" w:themeColor="text1"/>
                        <w:sz w:val="44"/>
                      </w:rPr>
                      <w:fldChar w:fldCharType="separate"/>
                    </w:r>
                    <w:r>
                      <w:rPr>
                        <w:b/>
                        <w:bCs/>
                        <w:noProof/>
                        <w:color w:val="000000" w:themeColor="text1"/>
                        <w:sz w:val="44"/>
                      </w:rPr>
                      <w:t>1</w:t>
                    </w:r>
                    <w:r>
                      <w:rPr>
                        <w:b/>
                        <w:bCs/>
                        <w:color w:val="000000" w:themeColor="text1"/>
                        <w:sz w:val="44"/>
                      </w:rPr>
                      <w:fldChar w:fldCharType="end"/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  <w:lang w:eastAsia="ja-JP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editId="2DC756AA">
              <wp:simplePos x="0" y="0"/>
              <wp:positionH relativeFrom="margin">
                <wp:align>center</wp:align>
              </wp:positionH>
              <wp:positionV relativeFrom="margin">
                <wp:align>center</wp:align>
              </wp:positionV>
              <wp:extent cx="6848475" cy="9114790"/>
              <wp:effectExtent l="0" t="0" r="635" b="6350"/>
              <wp:wrapNone/>
              <wp:docPr id="13" name="Rectangl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848475" cy="9114790"/>
                      </a:xfrm>
                      <a:prstGeom prst="rect">
                        <a:avLst/>
                      </a:prstGeom>
                      <a:noFill/>
                      <a:ln w="9525">
                        <a:solidFill>
                          <a:schemeClr val="tx1">
                            <a:lumMod val="100000"/>
                            <a:lumOff val="0"/>
                          </a:schemeClr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107000</wp14:pctWidth>
              </wp14:sizeRelH>
              <wp14:sizeRelV relativeFrom="margin">
                <wp14:pctHeight>105000</wp14:pctHeight>
              </wp14:sizeRelV>
            </wp:anchor>
          </w:drawing>
        </mc:Choice>
        <mc:Fallback>
          <w:pict>
            <v:rect w14:anchorId="1F47C3FF" id="Rectangle 4" o:spid="_x0000_s1026" style="position:absolute;margin-left:0;margin-top:0;width:539.25pt;height:717.7pt;z-index:251664384;visibility:visible;mso-wrap-style:square;mso-width-percent:1070;mso-height-percent:1050;mso-wrap-distance-left:9pt;mso-wrap-distance-top:0;mso-wrap-distance-right:9pt;mso-wrap-distance-bottom:0;mso-position-horizontal:center;mso-position-horizontal-relative:margin;mso-position-vertical:center;mso-position-vertical-relative:margin;mso-width-percent:1070;mso-height-percent:105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" filled="f" strokecolor="black [3213]">
              <w10:wrap anchorx="margin" anchory="margin"/>
            </v:rect>
          </w:pict>
        </mc:Fallback>
      </mc:AlternateContent>
    </w:r>
    <w:r>
      <w:rPr>
        <w:noProof/>
        <w:lang w:eastAsia="ja-JP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editId="53548768">
              <wp:simplePos x="0" y="0"/>
              <mc:AlternateContent>
                <mc:Choice Requires="wp14">
                  <wp:positionH relativeFrom="margin">
                    <wp14:pctPosHOffset>101500</wp14:pctPosHOffset>
                  </wp:positionH>
                </mc:Choice>
                <mc:Fallback>
                  <wp:positionH relativeFrom="page">
                    <wp:posOffset>7182485</wp:posOffset>
                  </wp:positionH>
                </mc:Fallback>
              </mc:AlternateContent>
              <mc:AlternateContent>
                <mc:Choice Requires="wp14">
                  <wp:positionV relativeFrom="margin">
                    <wp14:pctPosVOffset>-2500</wp14:pctPosVOffset>
                  </wp:positionV>
                </mc:Choice>
                <mc:Fallback>
                  <wp:positionV relativeFrom="page">
                    <wp:posOffset>468630</wp:posOffset>
                  </wp:positionV>
                </mc:Fallback>
              </mc:AlternateContent>
              <wp:extent cx="128270" cy="6297930"/>
              <wp:effectExtent l="0" t="0" r="0" b="0"/>
              <wp:wrapNone/>
              <wp:docPr id="15" name="Rectangle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28270" cy="6297930"/>
                      </a:xfrm>
                      <a:prstGeom prst="rect">
                        <a:avLst/>
                      </a:prstGeom>
                      <a:solidFill>
                        <a:schemeClr val="tx1">
                          <a:lumMod val="100000"/>
                          <a:lumOff val="0"/>
                        </a:scheme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2000</wp14:pctWidth>
              </wp14:sizeRelH>
              <wp14:sizeRelV relativeFrom="margin">
                <wp14:pctHeight>72500</wp14:pctHeight>
              </wp14:sizeRelV>
            </wp:anchor>
          </w:drawing>
        </mc:Choice>
        <mc:Fallback>
          <w:pict>
            <v:rect w14:anchorId="4AD0E656" id="Rectangle 8" o:spid="_x0000_s1026" style="position:absolute;margin-left:0;margin-top:0;width:10.1pt;height:495.9pt;z-index:251665408;visibility:visible;mso-wrap-style:square;mso-width-percent:20;mso-height-percent:725;mso-left-percent:1015;mso-top-percent:-25;mso-wrap-distance-left:9pt;mso-wrap-distance-top:0;mso-wrap-distance-right:9pt;mso-wrap-distance-bottom:0;mso-position-horizontal-relative:margin;mso-position-vertical-relative:margin;mso-width-percent:20;mso-height-percent:725;mso-left-percent:1015;mso-top-percent:-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" fillcolor="black [3213]" stroked="f">
              <w10:wrap anchorx="margin" anchory="margin"/>
            </v:rect>
          </w:pict>
        </mc:Fallback>
      </mc:AlternateContent>
    </w:r>
    <w:r>
      <w:rPr>
        <w:noProof/>
        <w:lang w:eastAsia="ja-JP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editId="6CDB7DD7">
              <wp:simplePos x="0" y="0"/>
              <mc:AlternateContent>
                <mc:Choice Requires="wp14">
                  <wp:positionH relativeFrom="margin">
                    <wp14:pctPosHOffset>101500</wp14:pctPosHOffset>
                  </wp:positionH>
                </mc:Choice>
                <mc:Fallback>
                  <wp:positionH relativeFrom="page">
                    <wp:posOffset>7182485</wp:posOffset>
                  </wp:positionH>
                </mc:Fallback>
              </mc:AlternateContent>
              <mc:AlternateContent>
                <mc:Choice Requires="wp14">
                  <wp:positionV relativeFrom="margin">
                    <wp14:pctPosVOffset>70000</wp14:pctPosVOffset>
                  </wp:positionV>
                </mc:Choice>
                <mc:Fallback>
                  <wp:positionV relativeFrom="page">
                    <wp:posOffset>6766560</wp:posOffset>
                  </wp:positionV>
                </mc:Fallback>
              </mc:AlternateContent>
              <wp:extent cx="128270" cy="2823210"/>
              <wp:effectExtent l="0" t="0" r="0" b="0"/>
              <wp:wrapNone/>
              <wp:docPr id="17" name="Rectangle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28270" cy="2823210"/>
                      </a:xfrm>
                      <a:prstGeom prst="rect">
                        <a:avLst/>
                      </a:prstGeom>
                      <a:solidFill>
                        <a:schemeClr val="tx2">
                          <a:lumMod val="100000"/>
                          <a:lumOff val="0"/>
                        </a:scheme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2000</wp14:pctWidth>
              </wp14:sizeRelH>
              <wp14:sizeRelV relativeFrom="margin">
                <wp14:pctHeight>32500</wp14:pctHeight>
              </wp14:sizeRelV>
            </wp:anchor>
          </w:drawing>
        </mc:Choice>
        <mc:Fallback>
          <w:pict>
            <v:rect w14:anchorId="6192A066" id="Rectangle 9" o:spid="_x0000_s1026" style="position:absolute;margin-left:0;margin-top:0;width:10.1pt;height:222.3pt;z-index:251666432;visibility:visible;mso-wrap-style:square;mso-width-percent:20;mso-height-percent:325;mso-left-percent:1015;mso-top-percent:700;mso-wrap-distance-left:9pt;mso-wrap-distance-top:0;mso-wrap-distance-right:9pt;mso-wrap-distance-bottom:0;mso-position-horizontal-relative:margin;mso-position-vertical-relative:margin;mso-width-percent:20;mso-height-percent:325;mso-left-percent:1015;mso-top-percent:7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" fillcolor="#d1282e [3215]" stroked="f">
              <w10:wrap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30DBF" w:rsidRDefault="00430DBF">
      <w:pPr>
        <w:spacing w:after="0" w:line="240" w:lineRule="auto"/>
      </w:pPr>
      <w:r>
        <w:separator/>
      </w:r>
    </w:p>
  </w:footnote>
  <w:footnote w:type="continuationSeparator" w:id="0">
    <w:p w:rsidR="00430DBF" w:rsidRDefault="00430DB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670489"/>
    <w:multiLevelType w:val="hybridMultilevel"/>
    <w:tmpl w:val="4A8075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11F53DB"/>
    <w:multiLevelType w:val="hybridMultilevel"/>
    <w:tmpl w:val="F7F034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59E5D95"/>
    <w:multiLevelType w:val="hybridMultilevel"/>
    <w:tmpl w:val="A2F875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5D639E3"/>
    <w:multiLevelType w:val="hybridMultilevel"/>
    <w:tmpl w:val="CBFC25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8902AA3"/>
    <w:multiLevelType w:val="hybridMultilevel"/>
    <w:tmpl w:val="F0C8EE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1797219"/>
    <w:multiLevelType w:val="hybridMultilevel"/>
    <w:tmpl w:val="00BA46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80B04DD"/>
    <w:multiLevelType w:val="hybridMultilevel"/>
    <w:tmpl w:val="401268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E1A6D70"/>
    <w:multiLevelType w:val="hybridMultilevel"/>
    <w:tmpl w:val="E79615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2"/>
  </w:num>
  <w:num w:numId="5">
    <w:abstractNumId w:val="7"/>
  </w:num>
  <w:num w:numId="6">
    <w:abstractNumId w:val="5"/>
  </w:num>
  <w:num w:numId="7">
    <w:abstractNumId w:val="6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removeDateAndTime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0CA1"/>
    <w:rsid w:val="00001BC0"/>
    <w:rsid w:val="000E2922"/>
    <w:rsid w:val="000F7023"/>
    <w:rsid w:val="00174C79"/>
    <w:rsid w:val="001753C2"/>
    <w:rsid w:val="001B7ACB"/>
    <w:rsid w:val="001D0CB4"/>
    <w:rsid w:val="001D13E6"/>
    <w:rsid w:val="0022711B"/>
    <w:rsid w:val="002A14FC"/>
    <w:rsid w:val="002B1EE9"/>
    <w:rsid w:val="00343EC5"/>
    <w:rsid w:val="00373128"/>
    <w:rsid w:val="00430DBF"/>
    <w:rsid w:val="00441197"/>
    <w:rsid w:val="00460E1E"/>
    <w:rsid w:val="004C64AE"/>
    <w:rsid w:val="00555017"/>
    <w:rsid w:val="006552EB"/>
    <w:rsid w:val="006836A8"/>
    <w:rsid w:val="006A0233"/>
    <w:rsid w:val="007F33C0"/>
    <w:rsid w:val="0083167E"/>
    <w:rsid w:val="008F5003"/>
    <w:rsid w:val="00977B7B"/>
    <w:rsid w:val="009C0655"/>
    <w:rsid w:val="00A379E7"/>
    <w:rsid w:val="00B049D9"/>
    <w:rsid w:val="00B838B6"/>
    <w:rsid w:val="00BD35AF"/>
    <w:rsid w:val="00C304FC"/>
    <w:rsid w:val="00C54E5C"/>
    <w:rsid w:val="00C84526"/>
    <w:rsid w:val="00C90CA1"/>
    <w:rsid w:val="00D83E86"/>
    <w:rsid w:val="00F46E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0EAB26F"/>
  <w15:docId w15:val="{863F292E-0B24-4E9C-8F6A-44628E9BD3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36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0"/>
    <w:lsdException w:name="Plain Table 2" w:uiPriority="41"/>
    <w:lsdException w:name="Plain Table 3" w:uiPriority="42"/>
    <w:lsdException w:name="Plain Table 4" w:uiPriority="43"/>
    <w:lsdException w:name="Plain Table 5" w:uiPriority="44"/>
    <w:lsdException w:name="Grid Table Light" w:uiPriority="45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pacing w:line="288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Cs/>
      <w:caps/>
      <w:color w:val="7A7A7A" w:themeColor="accent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7A7A7A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60" w:after="0" w:line="240" w:lineRule="auto"/>
      <w:outlineLvl w:val="2"/>
    </w:pPr>
    <w:rPr>
      <w:rFonts w:eastAsiaTheme="majorEastAsia" w:cstheme="majorBidi"/>
      <w:b/>
      <w:bCs/>
      <w:caps/>
      <w:color w:val="D1282E" w:themeColor="text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iCs/>
      <w:color w:val="7A7A7A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200" w:after="0"/>
      <w:outlineLvl w:val="4"/>
    </w:pPr>
    <w:rPr>
      <w:rFonts w:eastAsiaTheme="majorEastAsia" w:cstheme="majorBidi"/>
      <w:b/>
      <w:color w:val="5B5B5B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5B5B5B" w:themeColor="accent1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200" w:after="0"/>
      <w:outlineLvl w:val="6"/>
    </w:pPr>
    <w:rPr>
      <w:rFonts w:eastAsiaTheme="majorEastAsia" w:cstheme="majorBidi"/>
      <w:b/>
      <w:iCs/>
      <w:color w:val="D1282E" w:themeColor="text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7A7A7A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5B5B5B" w:themeColor="accent1" w:themeShade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bCs/>
      <w:caps/>
      <w:color w:val="7A7A7A" w:themeColor="accent1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Pr>
      <w:rFonts w:asciiTheme="majorHAnsi" w:eastAsiaTheme="majorEastAsia" w:hAnsiTheme="majorHAnsi" w:cstheme="majorBidi"/>
      <w:b/>
      <w:bCs/>
      <w:color w:val="7A7A7A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eastAsiaTheme="majorEastAsia" w:cstheme="majorBidi"/>
      <w:b/>
      <w:bCs/>
      <w:caps/>
      <w:color w:val="D1282E" w:themeColor="text2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bCs/>
      <w:i/>
      <w:iCs/>
      <w:color w:val="7A7A7A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eastAsiaTheme="majorEastAsia" w:cstheme="majorBidi"/>
      <w:b/>
      <w:color w:val="5B5B5B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i/>
      <w:iCs/>
      <w:color w:val="5B5B5B" w:themeColor="accent1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eastAsiaTheme="majorEastAsia" w:cstheme="majorBidi"/>
      <w:b/>
      <w:iCs/>
      <w:color w:val="D1282E" w:themeColor="text2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color w:val="7A7A7A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/>
      <w:iCs/>
      <w:color w:val="5B5B5B" w:themeColor="accent1" w:themeShade="BF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pPr>
      <w:spacing w:line="240" w:lineRule="auto"/>
    </w:pPr>
    <w:rPr>
      <w:bCs/>
      <w:caps/>
      <w:color w:val="7A7A7A" w:themeColor="accent1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pPr>
      <w:spacing w:before="360" w:after="60" w:line="240" w:lineRule="auto"/>
      <w:contextualSpacing/>
    </w:pPr>
    <w:rPr>
      <w:rFonts w:asciiTheme="majorHAnsi" w:eastAsiaTheme="majorEastAsia" w:hAnsiTheme="majorHAnsi" w:cstheme="majorBidi"/>
      <w:caps/>
      <w:color w:val="000000" w:themeColor="text1"/>
      <w:spacing w:val="-20"/>
      <w:kern w:val="28"/>
      <w:sz w:val="72"/>
      <w:szCs w:val="52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caps/>
      <w:color w:val="000000" w:themeColor="text1"/>
      <w:spacing w:val="-20"/>
      <w:kern w:val="28"/>
      <w:sz w:val="7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asciiTheme="majorHAnsi" w:eastAsiaTheme="majorEastAsia" w:hAnsiTheme="majorHAnsi" w:cstheme="majorBidi"/>
      <w:iCs/>
      <w:caps/>
      <w:color w:val="D1282E" w:themeColor="text2"/>
      <w:sz w:val="36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 w:cstheme="majorBidi"/>
      <w:iCs/>
      <w:caps/>
      <w:color w:val="D1282E" w:themeColor="text2"/>
      <w:sz w:val="36"/>
      <w:szCs w:val="24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paragraph" w:styleId="NoSpacing">
    <w:name w:val="No Spacing"/>
    <w:link w:val="NoSpacingChar"/>
    <w:uiPriority w:val="1"/>
    <w:qFormat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pPr>
      <w:spacing w:line="360" w:lineRule="auto"/>
    </w:pPr>
    <w:rPr>
      <w:i/>
      <w:iCs/>
      <w:color w:val="7A7A7A" w:themeColor="accent1"/>
      <w:sz w:val="28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7A7A7A" w:themeColor="accent1"/>
      <w:sz w:val="28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36" w:space="5" w:color="000000" w:themeColor="text1"/>
        <w:bottom w:val="single" w:sz="18" w:space="5" w:color="D1282E" w:themeColor="text2"/>
      </w:pBdr>
      <w:spacing w:before="200" w:after="280" w:line="360" w:lineRule="auto"/>
    </w:pPr>
    <w:rPr>
      <w:b/>
      <w:bCs/>
      <w:i/>
      <w:iCs/>
      <w:color w:val="7F7F7F" w:themeColor="text1" w:themeTint="80"/>
      <w:sz w:val="26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b/>
      <w:bCs/>
      <w:i/>
      <w:iCs/>
      <w:color w:val="7F7F7F" w:themeColor="text1" w:themeTint="80"/>
      <w:sz w:val="26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7A7A7A" w:themeColor="accent1"/>
    </w:rPr>
  </w:style>
  <w:style w:type="character" w:styleId="IntenseEmphasis">
    <w:name w:val="Intense Emphasis"/>
    <w:basedOn w:val="DefaultParagraphFont"/>
    <w:uiPriority w:val="21"/>
    <w:qFormat/>
    <w:rPr>
      <w:b/>
      <w:bCs/>
      <w:i/>
      <w:iCs/>
      <w:color w:val="D1282E" w:themeColor="text2"/>
    </w:rPr>
  </w:style>
  <w:style w:type="character" w:styleId="SubtleReference">
    <w:name w:val="Subtle Reference"/>
    <w:basedOn w:val="DefaultParagraphFont"/>
    <w:uiPriority w:val="31"/>
    <w:qFormat/>
    <w:rPr>
      <w:rFonts w:asciiTheme="minorHAnsi" w:hAnsiTheme="minorHAnsi"/>
      <w:smallCaps/>
      <w:color w:val="F5C201" w:themeColor="accent2"/>
      <w:sz w:val="22"/>
      <w:u w:val="none"/>
    </w:rPr>
  </w:style>
  <w:style w:type="character" w:styleId="IntenseReference">
    <w:name w:val="Intense Reference"/>
    <w:basedOn w:val="DefaultParagraphFont"/>
    <w:uiPriority w:val="32"/>
    <w:qFormat/>
    <w:rPr>
      <w:rFonts w:asciiTheme="minorHAnsi" w:hAnsiTheme="minorHAnsi"/>
      <w:b/>
      <w:bCs/>
      <w:caps/>
      <w:color w:val="F5C201" w:themeColor="accent2"/>
      <w:spacing w:val="5"/>
      <w:sz w:val="22"/>
      <w:u w:val="single"/>
    </w:rPr>
  </w:style>
  <w:style w:type="character" w:styleId="BookTitle">
    <w:name w:val="Book Title"/>
    <w:basedOn w:val="DefaultParagraphFont"/>
    <w:uiPriority w:val="33"/>
    <w:qFormat/>
    <w:rPr>
      <w:rFonts w:asciiTheme="minorHAnsi" w:hAnsiTheme="minorHAnsi"/>
      <w:b/>
      <w:bCs/>
      <w:caps/>
      <w:color w:val="3D3D3D" w:themeColor="accent1" w:themeShade="80"/>
      <w:spacing w:val="5"/>
      <w:sz w:val="2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  <w:rPr>
      <w:lang w:eastAsia="ja-JP"/>
    </w:rPr>
  </w:style>
  <w:style w:type="character" w:customStyle="1" w:styleId="HeaderChar">
    <w:name w:val="Header Char"/>
    <w:basedOn w:val="DefaultParagraphFont"/>
    <w:link w:val="Header"/>
    <w:uiPriority w:val="99"/>
    <w:rPr>
      <w:lang w:eastAsia="ja-JP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ntTable" Target="fontTable.xml"/><Relationship Id="rId8" Type="http://schemas.openxmlformats.org/officeDocument/2006/relationships/image" Target="media/image1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gram%20Files%20(x86)\Microsoft%20Office\Root\Templates\1033\EssentialReport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40.jpeg"/></Relationships>
</file>

<file path=word/theme/theme1.xml><?xml version="1.0" encoding="utf-8"?>
<a:theme xmlns:a="http://schemas.openxmlformats.org/drawingml/2006/main" name="Essential">
  <a:themeElements>
    <a:clrScheme name="Essential">
      <a:dk1>
        <a:srgbClr val="000000"/>
      </a:dk1>
      <a:lt1>
        <a:srgbClr val="FFFFFF"/>
      </a:lt1>
      <a:dk2>
        <a:srgbClr val="D1282E"/>
      </a:dk2>
      <a:lt2>
        <a:srgbClr val="C8C8B1"/>
      </a:lt2>
      <a:accent1>
        <a:srgbClr val="7A7A7A"/>
      </a:accent1>
      <a:accent2>
        <a:srgbClr val="F5C201"/>
      </a:accent2>
      <a:accent3>
        <a:srgbClr val="526DB0"/>
      </a:accent3>
      <a:accent4>
        <a:srgbClr val="989AAC"/>
      </a:accent4>
      <a:accent5>
        <a:srgbClr val="DC5924"/>
      </a:accent5>
      <a:accent6>
        <a:srgbClr val="B4B392"/>
      </a:accent6>
      <a:hlink>
        <a:srgbClr val="CC9900"/>
      </a:hlink>
      <a:folHlink>
        <a:srgbClr val="969696"/>
      </a:folHlink>
    </a:clrScheme>
    <a:fontScheme name="Essential">
      <a:majorFont>
        <a:latin typeface="Arial Black"/>
        <a:ea typeface=""/>
        <a:cs typeface=""/>
        <a:font script="Jpan" typeface="ＭＳ Ｐゴシック"/>
        <a:font script="Hang" typeface="HY견고딕"/>
        <a:font script="Hans" typeface="微软雅黑"/>
        <a:font script="Hant" typeface="微軟正黑體"/>
        <a:font script="Arab" typeface="Tahoma"/>
        <a:font script="Hebr" typeface="Tahoma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rial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sential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satMod val="250000"/>
              </a:schemeClr>
            </a:gs>
            <a:gs pos="35000">
              <a:schemeClr val="phClr">
                <a:tint val="47000"/>
                <a:satMod val="275000"/>
              </a:schemeClr>
            </a:gs>
            <a:gs pos="100000">
              <a:schemeClr val="phClr">
                <a:tint val="25000"/>
                <a:satMod val="300000"/>
              </a:schemeClr>
            </a:gs>
          </a:gsLst>
          <a:lin ang="16200000" scaled="1"/>
        </a:gradFill>
        <a:solidFill>
          <a:schemeClr val="phClr">
            <a:satMod val="110000"/>
          </a:schemeClr>
        </a:solidFill>
      </a:fillStyleLst>
      <a:lnStyleLst>
        <a:ln w="12700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8575" cap="flat" cmpd="sng" algn="ctr">
          <a:solidFill>
            <a:schemeClr val="phClr"/>
          </a:solidFill>
          <a:prstDash val="solid"/>
        </a:ln>
        <a:ln w="41275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9999" dist="23000" algn="bl" rotWithShape="0">
              <a:srgbClr val="000000">
                <a:alpha val="40000"/>
              </a:srgbClr>
            </a:outerShdw>
          </a:effectLst>
        </a:effectStyle>
        <a:effectStyle>
          <a:effectLst>
            <a:outerShdw blurRad="38100" dist="19050" algn="bl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balanced" dir="l"/>
          </a:scene3d>
          <a:sp3d prstMaterial="plastic">
            <a:bevelT w="38100" h="31750"/>
          </a:sp3d>
        </a:effectStyle>
      </a:effectStyleLst>
      <a:bg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>
                <a:tint val="96000"/>
              </a:schemeClr>
              <a:schemeClr val="phClr">
                <a:shade val="94000"/>
              </a:schemeClr>
            </a:duotone>
          </a:blip>
          <a:tile tx="0" ty="0" sx="100000" sy="100000" flip="none" algn="tl"/>
        </a:blipFill>
        <a:gradFill rotWithShape="1">
          <a:gsLst>
            <a:gs pos="0">
              <a:schemeClr val="phClr">
                <a:tint val="84000"/>
                <a:satMod val="110000"/>
              </a:schemeClr>
            </a:gs>
            <a:gs pos="44000">
              <a:schemeClr val="phClr">
                <a:tint val="93000"/>
                <a:satMod val="115000"/>
              </a:schemeClr>
            </a:gs>
            <a:gs pos="100000">
              <a:schemeClr val="phClr">
                <a:tint val="100000"/>
                <a:shade val="59000"/>
                <a:satMod val="120000"/>
              </a:schemeClr>
            </a:gs>
          </a:gsLst>
          <a:path path="circle">
            <a:fillToRect l="40000" t="60000" r="60000" b="4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CAF6FA-39DA-4ADC-B9C8-174FC36954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EssentialReport</Template>
  <TotalTime>354</TotalTime>
  <Pages>22</Pages>
  <Words>677</Words>
  <Characters>3864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INFO7374 - Digital Marketing and Analytics</vt:lpstr>
    </vt:vector>
  </TitlesOfParts>
  <Company/>
  <LinksUpToDate>false</LinksUpToDate>
  <CharactersWithSpaces>4532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INFO7374 - Digital Marketing and Analytics</dc:title>
  <dc:subject>Assignment 1</dc:subject>
  <dc:creator>suhas balanagar</dc:creator>
  <cp:lastModifiedBy>suhas balanagar</cp:lastModifiedBy>
  <cp:revision>16</cp:revision>
  <dcterms:created xsi:type="dcterms:W3CDTF">2019-07-04T04:12:00Z</dcterms:created>
  <dcterms:modified xsi:type="dcterms:W3CDTF">2019-07-13T03:05:00Z</dcterms:modified>
</cp:coreProperties>
</file>